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AD31C" w14:textId="77777777" w:rsidR="001B3F92" w:rsidRPr="001B3F92" w:rsidRDefault="001B3F92" w:rsidP="001B3F92"/>
    <w:p w14:paraId="569643AF" w14:textId="714221B7" w:rsidR="001B3F92" w:rsidRPr="001B3F92" w:rsidRDefault="001B3F92" w:rsidP="001B3F92">
      <w:pPr>
        <w:pStyle w:val="Title"/>
        <w:rPr>
          <w:bCs/>
        </w:rPr>
      </w:pPr>
      <w:r w:rsidRPr="001B3F92">
        <w:rPr>
          <w:bCs/>
        </w:rPr>
        <w:t>Creative Writing</w:t>
      </w:r>
    </w:p>
    <w:p w14:paraId="0C286D66" w14:textId="77777777" w:rsidR="004D6B86" w:rsidRDefault="00B368B3">
      <w:pPr>
        <w:pStyle w:val="Title2"/>
      </w:pPr>
      <w:sdt>
        <w:sdtPr>
          <w:alias w:val="Enter Author Name(s), First M. Last, Omit Titles and Degrees:"/>
          <w:tag w:val="Enter Author Name(s), First M. Last, Omit Titles and Degrees:"/>
          <w:id w:val="-523712377"/>
          <w:placeholder>
            <w:docPart w:val="E671F0031C674088BD8F2076193B14A2"/>
          </w:placeholder>
          <w:temporary/>
          <w:showingPlcHdr/>
          <w15:appearance w15:val="hidden"/>
        </w:sdtPr>
        <w:sdtEndPr/>
        <w:sdtContent>
          <w:r w:rsidR="00A4757D">
            <w:t>Author Name(s), First M. Last, Omit Titles and Degrees</w:t>
          </w:r>
        </w:sdtContent>
      </w:sdt>
    </w:p>
    <w:p w14:paraId="05F9A69E" w14:textId="77777777" w:rsidR="004D6B86" w:rsidRDefault="00B368B3">
      <w:pPr>
        <w:pStyle w:val="Title2"/>
      </w:pPr>
      <w:sdt>
        <w:sdtPr>
          <w:alias w:val="Enter institutional affiliation(s):"/>
          <w:tag w:val="Enter institutional affiliation(s):"/>
          <w:id w:val="2102991146"/>
          <w:placeholder>
            <w:docPart w:val="2685876642DE4A12B9D6746774F561B6"/>
          </w:placeholder>
          <w:temporary/>
          <w:showingPlcHdr/>
          <w15:appearance w15:val="hidden"/>
        </w:sdtPr>
        <w:sdtEndPr/>
        <w:sdtContent>
          <w:r w:rsidR="00A4757D">
            <w:t>Institutional Affiliation(s)</w:t>
          </w:r>
        </w:sdtContent>
      </w:sdt>
    </w:p>
    <w:p w14:paraId="395EABBA" w14:textId="4368A34F" w:rsidR="004D6B86" w:rsidRDefault="004D6B86"/>
    <w:p w14:paraId="204DDD80" w14:textId="6962961F" w:rsidR="001B3F92" w:rsidRDefault="001B3F92"/>
    <w:p w14:paraId="06262112" w14:textId="7FCF620A" w:rsidR="001B3F92" w:rsidRDefault="001B3F92"/>
    <w:p w14:paraId="51F103CE" w14:textId="262BDE83" w:rsidR="001B3F92" w:rsidRDefault="001B3F92"/>
    <w:p w14:paraId="7C0417E9" w14:textId="44163B0F" w:rsidR="001B3F92" w:rsidRDefault="001B3F92"/>
    <w:p w14:paraId="23E47A34" w14:textId="0F30E8DF" w:rsidR="001B3F92" w:rsidRDefault="001B3F92"/>
    <w:p w14:paraId="62626D87" w14:textId="7510CEEC" w:rsidR="001B3F92" w:rsidRDefault="001B3F92"/>
    <w:p w14:paraId="20DF2FBE" w14:textId="2D37572E" w:rsidR="001B3F92" w:rsidRDefault="001B3F92"/>
    <w:p w14:paraId="3F183A4E" w14:textId="1F819DD3" w:rsidR="001B3F92" w:rsidRDefault="001B3F92"/>
    <w:p w14:paraId="4A90792D" w14:textId="23857ECD" w:rsidR="001B3F92" w:rsidRDefault="001B3F92"/>
    <w:p w14:paraId="535E54F0" w14:textId="64ED6C8D" w:rsidR="001B3F92" w:rsidRDefault="001B3F92"/>
    <w:p w14:paraId="036A569C" w14:textId="21895C0A" w:rsidR="001B3F92" w:rsidRDefault="001B3F92"/>
    <w:p w14:paraId="2D9CBC68" w14:textId="70F4B446" w:rsidR="001B3F92" w:rsidRDefault="001B3F92"/>
    <w:p w14:paraId="45E93843" w14:textId="1F204BEB" w:rsidR="001B3F92" w:rsidRDefault="001B3F92"/>
    <w:p w14:paraId="04AB438C" w14:textId="77777777" w:rsidR="001B3F92" w:rsidRDefault="001B3F92" w:rsidP="001B3F92">
      <w:pPr>
        <w:ind w:firstLine="0"/>
        <w:jc w:val="center"/>
        <w:rPr>
          <w:bCs/>
        </w:rPr>
      </w:pPr>
    </w:p>
    <w:p w14:paraId="05897EB6" w14:textId="09B1CA51" w:rsidR="001B3F92" w:rsidRPr="001B3F92" w:rsidRDefault="001B3F92" w:rsidP="001B3F92">
      <w:pPr>
        <w:ind w:firstLine="0"/>
        <w:jc w:val="center"/>
        <w:rPr>
          <w:bCs/>
        </w:rPr>
      </w:pPr>
      <w:r w:rsidRPr="001B3F92">
        <w:rPr>
          <w:bCs/>
        </w:rPr>
        <w:lastRenderedPageBreak/>
        <w:t>Creative Writing</w:t>
      </w:r>
    </w:p>
    <w:p w14:paraId="455C7319" w14:textId="0ACC7A4D" w:rsidR="001B3F92" w:rsidRDefault="001B3F92" w:rsidP="00BA45C4">
      <w:r>
        <w:t>1802 was a cold year. So cold in fact, that the grass grew like blankets</w:t>
      </w:r>
      <w:r>
        <w:t>; as if to warm the earth</w:t>
      </w:r>
      <w:r>
        <w:t xml:space="preserve">. All </w:t>
      </w:r>
      <w:r>
        <w:t>plants</w:t>
      </w:r>
      <w:r>
        <w:t xml:space="preserve"> grew short, unyielding, and as thin as hair. No one was prepared when the famine </w:t>
      </w:r>
      <w:r w:rsidR="002977F7">
        <w:t>came</w:t>
      </w:r>
      <w:r>
        <w:t>. It swept over the country like a bad broom. Sweeping away the</w:t>
      </w:r>
      <w:r w:rsidR="002977F7">
        <w:t xml:space="preserve"> </w:t>
      </w:r>
      <w:r>
        <w:t xml:space="preserve">grain. Until all that was left were thorns, cactus and palm trees. </w:t>
      </w:r>
      <w:proofErr w:type="spellStart"/>
      <w:r w:rsidR="00BA45C4">
        <w:t>Nango</w:t>
      </w:r>
      <w:proofErr w:type="spellEnd"/>
      <w:r>
        <w:t xml:space="preserve"> was not ready to submit to the hunger.</w:t>
      </w:r>
      <w:r w:rsidR="00BA45C4">
        <w:t xml:space="preserve"> </w:t>
      </w:r>
      <w:r>
        <w:t>Everywhere in Ethiopia, the grass withered. Everywhere, livestock were being slaughtered and preserved before the hunger killed them. Everywhere, the green that represented vegetation</w:t>
      </w:r>
      <w:r w:rsidR="00BA45C4">
        <w:t xml:space="preserve"> </w:t>
      </w:r>
      <w:r>
        <w:t>turned to brown. Everywhere, except in Alhaji Moussa's field.</w:t>
      </w:r>
    </w:p>
    <w:p w14:paraId="6873075B" w14:textId="075BBE2A" w:rsidR="001B3F92" w:rsidRDefault="001B3F92" w:rsidP="00BA45C4">
      <w:r>
        <w:t xml:space="preserve">Alhaji Moussa was a wealthy trader. It was rumored that he owned half </w:t>
      </w:r>
      <w:r w:rsidR="00BA45C4">
        <w:t>of</w:t>
      </w:r>
      <w:r>
        <w:t xml:space="preserve"> Ethiopia. </w:t>
      </w:r>
      <w:r w:rsidR="00BA45C4">
        <w:t>That he was unimaginably rich. A</w:t>
      </w:r>
      <w:r>
        <w:t xml:space="preserve">nd that among his collection was the philosopher's stone. Which </w:t>
      </w:r>
      <w:r w:rsidR="00BA45C4">
        <w:t>was why</w:t>
      </w:r>
      <w:r>
        <w:t xml:space="preserve"> the man's field w</w:t>
      </w:r>
      <w:r w:rsidR="00BA45C4">
        <w:t>as always</w:t>
      </w:r>
      <w:r>
        <w:t xml:space="preserve"> evergreen.</w:t>
      </w:r>
      <w:r w:rsidR="00BA45C4">
        <w:t xml:space="preserve"> It was also said that he communicated with the dead. But</w:t>
      </w:r>
      <w:r>
        <w:t xml:space="preserve"> </w:t>
      </w:r>
      <w:proofErr w:type="spellStart"/>
      <w:r w:rsidR="00BA45C4">
        <w:t>Nango</w:t>
      </w:r>
      <w:proofErr w:type="spellEnd"/>
      <w:r w:rsidR="00BA45C4">
        <w:t xml:space="preserve"> did not care about these. The only problem he had </w:t>
      </w:r>
      <w:r>
        <w:t xml:space="preserve">was the huge fence around the field. </w:t>
      </w:r>
      <w:r w:rsidR="00BA45C4">
        <w:t>He finally</w:t>
      </w:r>
      <w:r>
        <w:t xml:space="preserve"> decided on a plan. </w:t>
      </w:r>
    </w:p>
    <w:p w14:paraId="0BF0BA5D" w14:textId="695192DA" w:rsidR="001B3F92" w:rsidRDefault="001B3F92" w:rsidP="00CB40B9">
      <w:r>
        <w:t xml:space="preserve">It took him eight </w:t>
      </w:r>
      <w:r w:rsidR="00BA45C4">
        <w:t>nights,</w:t>
      </w:r>
      <w:r>
        <w:t xml:space="preserve"> </w:t>
      </w:r>
      <w:r w:rsidR="00BA45C4">
        <w:t>b</w:t>
      </w:r>
      <w:r>
        <w:t>ut he finally dug a tunnel</w:t>
      </w:r>
      <w:r w:rsidR="00BA45C4">
        <w:t>.</w:t>
      </w:r>
      <w:r>
        <w:t xml:space="preserve"> </w:t>
      </w:r>
      <w:r w:rsidR="00BA45C4">
        <w:t>F</w:t>
      </w:r>
      <w:r>
        <w:t>rom the foot of the tree closest to the fence</w:t>
      </w:r>
      <w:r w:rsidR="00CB40B9">
        <w:t>,</w:t>
      </w:r>
      <w:r>
        <w:t xml:space="preserve"> into the </w:t>
      </w:r>
      <w:r w:rsidR="00BA45C4">
        <w:t>field</w:t>
      </w:r>
      <w:r>
        <w:t>. The sight he met was more than he had imagined. The field w</w:t>
      </w:r>
      <w:r w:rsidR="00CB40B9">
        <w:t>as</w:t>
      </w:r>
      <w:r>
        <w:t xml:space="preserve"> ripe with cereal and grain. </w:t>
      </w:r>
      <w:r w:rsidR="00CB40B9">
        <w:t>T</w:t>
      </w:r>
      <w:r>
        <w:t>here was also an open barn full of berries, caskets of wine, and loaves of bread. He went to the barn and stuffed his bag full of bread and wine and proceeded to find his way out. He had successfully come out of the tunnel</w:t>
      </w:r>
      <w:r w:rsidR="00CB40B9">
        <w:t xml:space="preserve"> </w:t>
      </w:r>
      <w:r>
        <w:t xml:space="preserve">when someone </w:t>
      </w:r>
      <w:r w:rsidR="00CB40B9">
        <w:t>called his name</w:t>
      </w:r>
      <w:r>
        <w:t>.</w:t>
      </w:r>
    </w:p>
    <w:p w14:paraId="2D2A4898" w14:textId="45B2D02E" w:rsidR="001B3F92" w:rsidRDefault="001B3F92" w:rsidP="001B3F92">
      <w:r>
        <w:t xml:space="preserve">When his eyes adjusted to the dark. He made out the silhouette of a man sitting on a stone. It was uncle </w:t>
      </w:r>
      <w:proofErr w:type="spellStart"/>
      <w:r w:rsidR="00CB40B9">
        <w:t>Jabus</w:t>
      </w:r>
      <w:proofErr w:type="spellEnd"/>
      <w:r w:rsidR="00CB40B9">
        <w:t>; his mother’s elder brother. T</w:t>
      </w:r>
      <w:r>
        <w:t xml:space="preserve">hey had met </w:t>
      </w:r>
      <w:r w:rsidR="00CB40B9">
        <w:t>two</w:t>
      </w:r>
      <w:r>
        <w:t xml:space="preserve"> years ago. Startled though he was. They exchanged greetings and he asked his uncle what had brought him to this place.</w:t>
      </w:r>
    </w:p>
    <w:p w14:paraId="243E8D46" w14:textId="1405EF4A" w:rsidR="001B3F92" w:rsidRDefault="001B3F92" w:rsidP="00CB40B9">
      <w:r>
        <w:lastRenderedPageBreak/>
        <w:t xml:space="preserve">"Hunger." His uncle had replied. And had explained how his family was starving. </w:t>
      </w:r>
      <w:proofErr w:type="spellStart"/>
      <w:r w:rsidR="00CB40B9">
        <w:t>Nango</w:t>
      </w:r>
      <w:proofErr w:type="spellEnd"/>
      <w:r>
        <w:t xml:space="preserve"> </w:t>
      </w:r>
      <w:r w:rsidR="00CB40B9">
        <w:t>shared</w:t>
      </w:r>
      <w:r>
        <w:t xml:space="preserve"> </w:t>
      </w:r>
      <w:r w:rsidR="00CB40B9">
        <w:t>some</w:t>
      </w:r>
      <w:r>
        <w:t xml:space="preserve"> bread </w:t>
      </w:r>
      <w:r w:rsidR="00CB40B9">
        <w:t>with him and promised to visit the family with a bag of food</w:t>
      </w:r>
      <w:r>
        <w:t>. His uncle</w:t>
      </w:r>
      <w:r w:rsidR="00CB40B9">
        <w:t>, seemingly satisfied</w:t>
      </w:r>
      <w:r>
        <w:t xml:space="preserve"> </w:t>
      </w:r>
      <w:r w:rsidR="00CB40B9">
        <w:t>took</w:t>
      </w:r>
      <w:r>
        <w:t xml:space="preserve"> his leave. </w:t>
      </w:r>
    </w:p>
    <w:p w14:paraId="6F1E35CF" w14:textId="3BE2D1C4" w:rsidR="00433CF5" w:rsidRDefault="001B3F92" w:rsidP="001B3F92">
      <w:r>
        <w:t xml:space="preserve">Three days later, </w:t>
      </w:r>
      <w:proofErr w:type="spellStart"/>
      <w:r w:rsidR="00CB40B9">
        <w:t>Nango</w:t>
      </w:r>
      <w:proofErr w:type="spellEnd"/>
      <w:r>
        <w:t xml:space="preserve"> had </w:t>
      </w:r>
      <w:r w:rsidR="00CB40B9">
        <w:t xml:space="preserve">gathered </w:t>
      </w:r>
      <w:r>
        <w:t xml:space="preserve">enough food and decided to take </w:t>
      </w:r>
      <w:r w:rsidR="00CB40B9">
        <w:t xml:space="preserve">some </w:t>
      </w:r>
      <w:r>
        <w:t xml:space="preserve">of it to go </w:t>
      </w:r>
      <w:r w:rsidR="00CB40B9">
        <w:t>fulfil his promise</w:t>
      </w:r>
      <w:r>
        <w:t xml:space="preserve">. The journey took half a day, and he arrived in the evening. He met his uncle's wife </w:t>
      </w:r>
      <w:r w:rsidR="00CB40B9">
        <w:t>at home with the children</w:t>
      </w:r>
      <w:r>
        <w:t xml:space="preserve">. After exchanging greetings and </w:t>
      </w:r>
      <w:r w:rsidR="00CB40B9">
        <w:t>handing over</w:t>
      </w:r>
      <w:r>
        <w:t xml:space="preserve"> the food. He asked about his uncle. </w:t>
      </w:r>
      <w:r w:rsidR="00CB40B9">
        <w:t>To which they replied that his</w:t>
      </w:r>
      <w:r>
        <w:t xml:space="preserve"> uncle had </w:t>
      </w:r>
      <w:r w:rsidR="00CB40B9">
        <w:t>passed away</w:t>
      </w:r>
      <w:r>
        <w:t xml:space="preserve"> </w:t>
      </w:r>
      <w:r w:rsidR="00433CF5">
        <w:t>the</w:t>
      </w:r>
      <w:r>
        <w:t xml:space="preserve"> year before the famine. </w:t>
      </w:r>
      <w:proofErr w:type="spellStart"/>
      <w:r w:rsidR="00433CF5">
        <w:t>Nango</w:t>
      </w:r>
      <w:proofErr w:type="spellEnd"/>
      <w:r>
        <w:t xml:space="preserve"> was </w:t>
      </w:r>
      <w:r w:rsidR="00433CF5">
        <w:t>afraid</w:t>
      </w:r>
      <w:r>
        <w:t xml:space="preserve"> and deeply disturbed. </w:t>
      </w:r>
      <w:r w:rsidR="00433CF5">
        <w:t>He did not disclose his encounter</w:t>
      </w:r>
      <w:r>
        <w:t xml:space="preserve">. Nor did he have the nerve to sleep over in the house. He took his leave that night, and found his way home with shivers running down his spine. </w:t>
      </w:r>
    </w:p>
    <w:p w14:paraId="0EBE723A" w14:textId="02A559B5" w:rsidR="001B3F92" w:rsidRDefault="00433CF5" w:rsidP="001B3F92">
      <w:proofErr w:type="spellStart"/>
      <w:r>
        <w:t>Nango</w:t>
      </w:r>
      <w:proofErr w:type="spellEnd"/>
      <w:r w:rsidR="001B3F92">
        <w:t xml:space="preserve"> </w:t>
      </w:r>
      <w:r>
        <w:t>survived</w:t>
      </w:r>
      <w:r w:rsidR="001B3F92">
        <w:t xml:space="preserve"> the famine, stealing from Alhaji Moussa's field. He never went </w:t>
      </w:r>
      <w:r>
        <w:t>again at</w:t>
      </w:r>
      <w:r w:rsidR="001B3F92">
        <w:t xml:space="preserve"> night, but very early at dawn</w:t>
      </w:r>
      <w:r>
        <w:t>,</w:t>
      </w:r>
      <w:r w:rsidR="001B3F92">
        <w:t xml:space="preserve"> and made sure to leave b</w:t>
      </w:r>
      <w:bookmarkStart w:id="0" w:name="_GoBack"/>
      <w:bookmarkEnd w:id="0"/>
      <w:r w:rsidR="001B3F92">
        <w:t xml:space="preserve">efore anyone was </w:t>
      </w:r>
      <w:r>
        <w:t>awakened</w:t>
      </w:r>
      <w:r w:rsidR="001B3F92">
        <w:t xml:space="preserve">. He never found out the secret to the Alhaji's evergreen field. But he had learnt something. That ghosts did exist. </w:t>
      </w:r>
      <w:r>
        <w:t>And e</w:t>
      </w:r>
      <w:r w:rsidR="001B3F92">
        <w:t xml:space="preserve">ven though he sought an explanation for what had happened that </w:t>
      </w:r>
      <w:r>
        <w:t>night</w:t>
      </w:r>
      <w:r w:rsidR="001B3F92">
        <w:t>. He kept the event to himself. A secret, that would forever change the way he perceived the world.</w:t>
      </w:r>
    </w:p>
    <w:p w14:paraId="3B30CC99" w14:textId="77777777" w:rsidR="001B3F92" w:rsidRDefault="001B3F92" w:rsidP="001B3F92"/>
    <w:p w14:paraId="350D273A" w14:textId="77777777" w:rsidR="001B3F92" w:rsidRPr="00A4757D" w:rsidRDefault="001B3F92"/>
    <w:sectPr w:rsidR="001B3F92" w:rsidRPr="00A4757D">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089FB" w14:textId="77777777" w:rsidR="00B368B3" w:rsidRDefault="00B368B3">
      <w:pPr>
        <w:spacing w:line="240" w:lineRule="auto"/>
      </w:pPr>
      <w:r>
        <w:separator/>
      </w:r>
    </w:p>
    <w:p w14:paraId="1B8A4731" w14:textId="77777777" w:rsidR="00B368B3" w:rsidRDefault="00B368B3"/>
  </w:endnote>
  <w:endnote w:type="continuationSeparator" w:id="0">
    <w:p w14:paraId="1923BD4C" w14:textId="77777777" w:rsidR="00B368B3" w:rsidRDefault="00B368B3">
      <w:pPr>
        <w:spacing w:line="240" w:lineRule="auto"/>
      </w:pPr>
      <w:r>
        <w:continuationSeparator/>
      </w:r>
    </w:p>
    <w:p w14:paraId="0B21C5EF" w14:textId="77777777" w:rsidR="00B368B3" w:rsidRDefault="00B368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9CB55" w14:textId="77777777" w:rsidR="00B368B3" w:rsidRDefault="00B368B3">
      <w:pPr>
        <w:spacing w:line="240" w:lineRule="auto"/>
      </w:pPr>
      <w:r>
        <w:separator/>
      </w:r>
    </w:p>
    <w:p w14:paraId="463A653A" w14:textId="77777777" w:rsidR="00B368B3" w:rsidRDefault="00B368B3"/>
  </w:footnote>
  <w:footnote w:type="continuationSeparator" w:id="0">
    <w:p w14:paraId="422251B6" w14:textId="77777777" w:rsidR="00B368B3" w:rsidRDefault="00B368B3">
      <w:pPr>
        <w:spacing w:line="240" w:lineRule="auto"/>
      </w:pPr>
      <w:r>
        <w:continuationSeparator/>
      </w:r>
    </w:p>
    <w:p w14:paraId="39A5822B" w14:textId="77777777" w:rsidR="00B368B3" w:rsidRDefault="00B368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29A1E4F2"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16F66D02" w14:textId="754EF9A2" w:rsidR="004D6B86" w:rsidRPr="00170521" w:rsidRDefault="00B368B3" w:rsidP="00170521">
          <w:pPr>
            <w:pStyle w:val="Header"/>
          </w:pPr>
          <w:sdt>
            <w:sdtPr>
              <w:alias w:val="Enter shortened title:"/>
              <w:tag w:val="Enter shortened title:"/>
              <w:id w:val="-582528332"/>
              <w:placeholder/>
              <w15:dataBinding w:prefixMappings="xmlns:ns0='http://schemas.microsoft.com/temp/samples' " w:xpath="/ns0:employees[1]/ns0:employee[1]/ns0:CustomerName[1]" w:storeItemID="{B98E728A-96FF-4995-885C-5AF887AB0C35}"/>
              <w15:appearance w15:val="hidden"/>
            </w:sdtPr>
            <w:sdtEndPr/>
            <w:sdtContent>
              <w:r w:rsidR="001B3F92" w:rsidRPr="001B3F92">
                <w:t>Creative Writing</w:t>
              </w:r>
            </w:sdtContent>
          </w:sdt>
        </w:p>
      </w:tc>
      <w:tc>
        <w:tcPr>
          <w:tcW w:w="1080" w:type="dxa"/>
        </w:tcPr>
        <w:p w14:paraId="06C0B30E"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42D8EEFB"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817339D"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0778C75" w14:textId="7C99E859" w:rsidR="004D6B86" w:rsidRPr="009F0414" w:rsidRDefault="00961AE5" w:rsidP="00504F88">
          <w:pPr>
            <w:pStyle w:val="Header"/>
          </w:pPr>
          <w:r>
            <w:t xml:space="preserve">Running head: </w:t>
          </w:r>
          <w:sdt>
            <w:sdtPr>
              <w:alias w:val="Enter shortened title:"/>
              <w:tag w:val="Enter shortened title:"/>
              <w:id w:val="-211583021"/>
              <w:placeholder/>
              <w15:dataBinding w:prefixMappings="xmlns:ns0='http://schemas.microsoft.com/temp/samples' " w:xpath="/ns0:employees[1]/ns0:employee[1]/ns0:CustomerName[1]" w:storeItemID="{B98E728A-96FF-4995-885C-5AF887AB0C35}"/>
              <w15:appearance w15:val="hidden"/>
            </w:sdtPr>
            <w:sdtEndPr/>
            <w:sdtContent>
              <w:r w:rsidR="001B3F92" w:rsidRPr="001B3F92">
                <w:rPr>
                  <w:bCs w:val="0"/>
                </w:rPr>
                <w:t>Creative Writing</w:t>
              </w:r>
            </w:sdtContent>
          </w:sdt>
        </w:p>
      </w:tc>
      <w:tc>
        <w:tcPr>
          <w:tcW w:w="1080" w:type="dxa"/>
        </w:tcPr>
        <w:p w14:paraId="755424DD"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6D23D54A"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92"/>
    <w:rsid w:val="00006BBA"/>
    <w:rsid w:val="0001010E"/>
    <w:rsid w:val="000217F5"/>
    <w:rsid w:val="00097169"/>
    <w:rsid w:val="00114BFA"/>
    <w:rsid w:val="001602E3"/>
    <w:rsid w:val="00160C0C"/>
    <w:rsid w:val="001664A2"/>
    <w:rsid w:val="00170521"/>
    <w:rsid w:val="001B3F92"/>
    <w:rsid w:val="001B4848"/>
    <w:rsid w:val="001F447A"/>
    <w:rsid w:val="001F7399"/>
    <w:rsid w:val="00212319"/>
    <w:rsid w:val="00225BE3"/>
    <w:rsid w:val="00274E0A"/>
    <w:rsid w:val="002977F7"/>
    <w:rsid w:val="002B6153"/>
    <w:rsid w:val="002C627C"/>
    <w:rsid w:val="00307586"/>
    <w:rsid w:val="00336906"/>
    <w:rsid w:val="00345333"/>
    <w:rsid w:val="003A06C6"/>
    <w:rsid w:val="003E36B1"/>
    <w:rsid w:val="003E4162"/>
    <w:rsid w:val="003F7CBD"/>
    <w:rsid w:val="00433CF5"/>
    <w:rsid w:val="00481CF8"/>
    <w:rsid w:val="00492C2D"/>
    <w:rsid w:val="004A3D87"/>
    <w:rsid w:val="004B18A9"/>
    <w:rsid w:val="004D4F8C"/>
    <w:rsid w:val="004D6B86"/>
    <w:rsid w:val="00504F88"/>
    <w:rsid w:val="0055242C"/>
    <w:rsid w:val="00595412"/>
    <w:rsid w:val="0061747E"/>
    <w:rsid w:val="00641876"/>
    <w:rsid w:val="00645290"/>
    <w:rsid w:val="00684C26"/>
    <w:rsid w:val="006B015B"/>
    <w:rsid w:val="006C162F"/>
    <w:rsid w:val="006D7EE9"/>
    <w:rsid w:val="007244DE"/>
    <w:rsid w:val="0081390C"/>
    <w:rsid w:val="00816831"/>
    <w:rsid w:val="00837D67"/>
    <w:rsid w:val="008747E8"/>
    <w:rsid w:val="008A2A83"/>
    <w:rsid w:val="008A78F1"/>
    <w:rsid w:val="00910F0E"/>
    <w:rsid w:val="00961AE5"/>
    <w:rsid w:val="009A2C38"/>
    <w:rsid w:val="009F0414"/>
    <w:rsid w:val="00A4757D"/>
    <w:rsid w:val="00A77F6B"/>
    <w:rsid w:val="00A81BB2"/>
    <w:rsid w:val="00AA5C05"/>
    <w:rsid w:val="00B03BA4"/>
    <w:rsid w:val="00B368B3"/>
    <w:rsid w:val="00BA45C4"/>
    <w:rsid w:val="00C3438C"/>
    <w:rsid w:val="00C5686B"/>
    <w:rsid w:val="00C74024"/>
    <w:rsid w:val="00C83B15"/>
    <w:rsid w:val="00C925C8"/>
    <w:rsid w:val="00CB40B9"/>
    <w:rsid w:val="00CB7F84"/>
    <w:rsid w:val="00CF1B55"/>
    <w:rsid w:val="00D56C19"/>
    <w:rsid w:val="00DB2E59"/>
    <w:rsid w:val="00DB358F"/>
    <w:rsid w:val="00DC44F1"/>
    <w:rsid w:val="00DF6D26"/>
    <w:rsid w:val="00E7305D"/>
    <w:rsid w:val="00EA780C"/>
    <w:rsid w:val="00EB69D3"/>
    <w:rsid w:val="00F31D66"/>
    <w:rsid w:val="00F363EC"/>
    <w:rsid w:val="00F413AC"/>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ABECD9"/>
  <w15:chartTrackingRefBased/>
  <w15:docId w15:val="{4BBFA43B-A941-4568-A0D7-DE8F3730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61891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671F0031C674088BD8F2076193B14A2"/>
        <w:category>
          <w:name w:val="General"/>
          <w:gallery w:val="placeholder"/>
        </w:category>
        <w:types>
          <w:type w:val="bbPlcHdr"/>
        </w:types>
        <w:behaviors>
          <w:behavior w:val="content"/>
        </w:behaviors>
        <w:guid w:val="{F04AE68B-51D6-491F-82B3-5F9B4D431FF5}"/>
      </w:docPartPr>
      <w:docPartBody>
        <w:p w:rsidR="00000000" w:rsidRDefault="00B25602">
          <w:pPr>
            <w:pStyle w:val="E671F0031C674088BD8F2076193B14A2"/>
          </w:pPr>
          <w:r>
            <w:t>Author Name(s), First M. Last, Omit Titles and Degrees</w:t>
          </w:r>
        </w:p>
      </w:docPartBody>
    </w:docPart>
    <w:docPart>
      <w:docPartPr>
        <w:name w:val="2685876642DE4A12B9D6746774F561B6"/>
        <w:category>
          <w:name w:val="General"/>
          <w:gallery w:val="placeholder"/>
        </w:category>
        <w:types>
          <w:type w:val="bbPlcHdr"/>
        </w:types>
        <w:behaviors>
          <w:behavior w:val="content"/>
        </w:behaviors>
        <w:guid w:val="{C5A31ABA-D078-4008-BF6C-709552933E44}"/>
      </w:docPartPr>
      <w:docPartBody>
        <w:p w:rsidR="00000000" w:rsidRDefault="00B25602">
          <w:pPr>
            <w:pStyle w:val="2685876642DE4A12B9D6746774F561B6"/>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02"/>
    <w:rsid w:val="00B25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B580C82AF64D208768DBDAB0C28770">
    <w:name w:val="C3B580C82AF64D208768DBDAB0C28770"/>
  </w:style>
  <w:style w:type="paragraph" w:customStyle="1" w:styleId="E671F0031C674088BD8F2076193B14A2">
    <w:name w:val="E671F0031C674088BD8F2076193B14A2"/>
  </w:style>
  <w:style w:type="paragraph" w:customStyle="1" w:styleId="2685876642DE4A12B9D6746774F561B6">
    <w:name w:val="2685876642DE4A12B9D6746774F561B6"/>
  </w:style>
  <w:style w:type="paragraph" w:customStyle="1" w:styleId="2D5DEFD48C0A4BA6A28448CE8E71F9B4">
    <w:name w:val="2D5DEFD48C0A4BA6A28448CE8E71F9B4"/>
  </w:style>
  <w:style w:type="character" w:styleId="Emphasis">
    <w:name w:val="Emphasis"/>
    <w:basedOn w:val="DefaultParagraphFont"/>
    <w:uiPriority w:val="4"/>
    <w:unhideWhenUsed/>
    <w:qFormat/>
    <w:rPr>
      <w:i/>
      <w:iCs/>
    </w:rPr>
  </w:style>
  <w:style w:type="paragraph" w:customStyle="1" w:styleId="36C7D5CD22F84C099B8168A638D8EC92">
    <w:name w:val="36C7D5CD22F84C099B8168A638D8EC92"/>
  </w:style>
  <w:style w:type="paragraph" w:customStyle="1" w:styleId="BBB82C31283B47078DDC3B670F895983">
    <w:name w:val="BBB82C31283B47078DDC3B670F895983"/>
  </w:style>
  <w:style w:type="paragraph" w:customStyle="1" w:styleId="262E194D4ADC4AFB8DBA55E9ECE0031E">
    <w:name w:val="262E194D4ADC4AFB8DBA55E9ECE0031E"/>
  </w:style>
  <w:style w:type="paragraph" w:customStyle="1" w:styleId="32FF68C2EB294FA2B1558D7CAA3503F5">
    <w:name w:val="32FF68C2EB294FA2B1558D7CAA3503F5"/>
  </w:style>
  <w:style w:type="paragraph" w:customStyle="1" w:styleId="D8FAE2927D9244B49904FB6DC0E806CF">
    <w:name w:val="D8FAE2927D9244B49904FB6DC0E806CF"/>
  </w:style>
  <w:style w:type="paragraph" w:customStyle="1" w:styleId="B5B7CF3758F04A62A9CA83592D847298">
    <w:name w:val="B5B7CF3758F04A62A9CA83592D847298"/>
  </w:style>
  <w:style w:type="character" w:styleId="FootnoteReference">
    <w:name w:val="footnote reference"/>
    <w:basedOn w:val="DefaultParagraphFont"/>
    <w:uiPriority w:val="99"/>
    <w:qFormat/>
    <w:rPr>
      <w:vertAlign w:val="superscript"/>
    </w:rPr>
  </w:style>
  <w:style w:type="paragraph" w:customStyle="1" w:styleId="1FCE349A3286420FA96EFDC4844DEF1A">
    <w:name w:val="1FCE349A3286420FA96EFDC4844DEF1A"/>
  </w:style>
  <w:style w:type="paragraph" w:customStyle="1" w:styleId="60D804796B454BDEBC9C7992782577A3">
    <w:name w:val="60D804796B454BDEBC9C7992782577A3"/>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211BF00D19014B88A00E52BB82ACDC9D">
    <w:name w:val="211BF00D19014B88A00E52BB82ACDC9D"/>
  </w:style>
  <w:style w:type="paragraph" w:customStyle="1" w:styleId="A4B1C8124E0C411AB661233B2E27AC25">
    <w:name w:val="A4B1C8124E0C411AB661233B2E27AC25"/>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0B7A4CAD75E0403286FFAC216F43F08D">
    <w:name w:val="0B7A4CAD75E0403286FFAC216F43F08D"/>
  </w:style>
  <w:style w:type="paragraph" w:customStyle="1" w:styleId="3226F265A5394DD1A2FFA087A662BDC9">
    <w:name w:val="3226F265A5394DD1A2FFA087A662BDC9"/>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540FB48A98BC4F91BE49050736C991AE">
    <w:name w:val="540FB48A98BC4F91BE49050736C991AE"/>
  </w:style>
  <w:style w:type="paragraph" w:customStyle="1" w:styleId="C11F5D042B954E5E8486BF777AA14D81">
    <w:name w:val="C11F5D042B954E5E8486BF777AA14D81"/>
  </w:style>
  <w:style w:type="paragraph" w:customStyle="1" w:styleId="FEAC8E6EC5544570A495949C7E692375">
    <w:name w:val="FEAC8E6EC5544570A495949C7E692375"/>
  </w:style>
  <w:style w:type="paragraph" w:customStyle="1" w:styleId="D00F001D25B74DA3A5D55D0B9F799B77">
    <w:name w:val="D00F001D25B74DA3A5D55D0B9F799B77"/>
  </w:style>
  <w:style w:type="paragraph" w:customStyle="1" w:styleId="BD40B02EF3BB4A5A8D38D45DB459F189">
    <w:name w:val="BD40B02EF3BB4A5A8D38D45DB459F189"/>
  </w:style>
  <w:style w:type="paragraph" w:customStyle="1" w:styleId="A87D0438A74E4F2E80C5A5ADAA99BB3C">
    <w:name w:val="A87D0438A74E4F2E80C5A5ADAA99BB3C"/>
  </w:style>
  <w:style w:type="paragraph" w:customStyle="1" w:styleId="77BB727F0136415B9FEADEDDBE894109">
    <w:name w:val="77BB727F0136415B9FEADEDDBE894109"/>
  </w:style>
  <w:style w:type="paragraph" w:customStyle="1" w:styleId="E681A2CD6E9F40CEB840A8ECF2283825">
    <w:name w:val="E681A2CD6E9F40CEB840A8ECF2283825"/>
  </w:style>
  <w:style w:type="paragraph" w:customStyle="1" w:styleId="6AD956777E854D1397FF8F908644B9C0">
    <w:name w:val="6AD956777E854D1397FF8F908644B9C0"/>
  </w:style>
  <w:style w:type="paragraph" w:customStyle="1" w:styleId="3524CB0EBC4A4730A87CD2BBDDF53100">
    <w:name w:val="3524CB0EBC4A4730A87CD2BBDDF53100"/>
  </w:style>
  <w:style w:type="paragraph" w:customStyle="1" w:styleId="1984001027B84BDEB0AE9FE534C2C456">
    <w:name w:val="1984001027B84BDEB0AE9FE534C2C456"/>
  </w:style>
  <w:style w:type="paragraph" w:customStyle="1" w:styleId="392A066F6B7640E4B616D90A7F50D30A">
    <w:name w:val="392A066F6B7640E4B616D90A7F50D30A"/>
  </w:style>
  <w:style w:type="paragraph" w:customStyle="1" w:styleId="2981D27E988A4D4AAACA34A48438D7D4">
    <w:name w:val="2981D27E988A4D4AAACA34A48438D7D4"/>
  </w:style>
  <w:style w:type="paragraph" w:customStyle="1" w:styleId="25073470D71247938FF0F373A741C332">
    <w:name w:val="25073470D71247938FF0F373A741C332"/>
  </w:style>
  <w:style w:type="paragraph" w:customStyle="1" w:styleId="9AA4E174B2C34DB8ACADD5C7A00D6E72">
    <w:name w:val="9AA4E174B2C34DB8ACADD5C7A00D6E72"/>
  </w:style>
  <w:style w:type="paragraph" w:customStyle="1" w:styleId="6434928D3963418582AF5D6AADA72408">
    <w:name w:val="6434928D3963418582AF5D6AADA72408"/>
  </w:style>
  <w:style w:type="paragraph" w:customStyle="1" w:styleId="DE9D2BAD098A4DB6BBFDFDCE729C1622">
    <w:name w:val="DE9D2BAD098A4DB6BBFDFDCE729C1622"/>
  </w:style>
  <w:style w:type="paragraph" w:customStyle="1" w:styleId="2EA1D183ED914E76868104FC5B3FCF14">
    <w:name w:val="2EA1D183ED914E76868104FC5B3FCF14"/>
  </w:style>
  <w:style w:type="paragraph" w:customStyle="1" w:styleId="87B63F472648415E8FDD53393BC69963">
    <w:name w:val="87B63F472648415E8FDD53393BC69963"/>
  </w:style>
  <w:style w:type="paragraph" w:customStyle="1" w:styleId="6C932B13FD724A81B5A8CFA01D2FA19B">
    <w:name w:val="6C932B13FD724A81B5A8CFA01D2FA19B"/>
  </w:style>
  <w:style w:type="paragraph" w:customStyle="1" w:styleId="DF4634D20E404F4E8D94DEDA00A3FC60">
    <w:name w:val="DF4634D20E404F4E8D94DEDA00A3FC60"/>
  </w:style>
  <w:style w:type="paragraph" w:customStyle="1" w:styleId="87D195BB00DE47EB856DB841C1BCE135">
    <w:name w:val="87D195BB00DE47EB856DB841C1BCE135"/>
  </w:style>
  <w:style w:type="paragraph" w:customStyle="1" w:styleId="2A086DEFE3C04AC9BA6A74B0D5590087">
    <w:name w:val="2A086DEFE3C04AC9BA6A74B0D5590087"/>
  </w:style>
  <w:style w:type="paragraph" w:customStyle="1" w:styleId="F850B7BEECE2441E8C8C49084DAB115D">
    <w:name w:val="F850B7BEECE2441E8C8C49084DAB115D"/>
  </w:style>
  <w:style w:type="paragraph" w:customStyle="1" w:styleId="1212AA41F49F40F79F8837C4344B8897">
    <w:name w:val="1212AA41F49F40F79F8837C4344B8897"/>
  </w:style>
  <w:style w:type="paragraph" w:customStyle="1" w:styleId="9BE2C4A21A4F44BDBBD182060BF17C4E">
    <w:name w:val="9BE2C4A21A4F44BDBBD182060BF17C4E"/>
  </w:style>
  <w:style w:type="paragraph" w:customStyle="1" w:styleId="16912CB9037E452BAF67BDA5CE83A2D2">
    <w:name w:val="16912CB9037E452BAF67BDA5CE83A2D2"/>
  </w:style>
  <w:style w:type="paragraph" w:customStyle="1" w:styleId="B663DB6F389C4C3C93DC7CF305CE3B55">
    <w:name w:val="B663DB6F389C4C3C93DC7CF305CE3B55"/>
  </w:style>
  <w:style w:type="paragraph" w:customStyle="1" w:styleId="77302B9E4F824D1B85AFE66C73E5A35B">
    <w:name w:val="77302B9E4F824D1B85AFE66C73E5A35B"/>
  </w:style>
  <w:style w:type="paragraph" w:customStyle="1" w:styleId="E99846AD7B34429F9CB791E04D11AE3D">
    <w:name w:val="E99846AD7B34429F9CB791E04D11AE3D"/>
  </w:style>
  <w:style w:type="paragraph" w:customStyle="1" w:styleId="013B39F2FAD44F3793AEF92695E73834">
    <w:name w:val="013B39F2FAD44F3793AEF92695E73834"/>
  </w:style>
  <w:style w:type="paragraph" w:customStyle="1" w:styleId="3DEFF1FA91724EDBB7881A711E13D1DB">
    <w:name w:val="3DEFF1FA91724EDBB7881A711E13D1DB"/>
  </w:style>
  <w:style w:type="paragraph" w:customStyle="1" w:styleId="E1FE0755D904431E9F61F164325999D2">
    <w:name w:val="E1FE0755D904431E9F61F164325999D2"/>
  </w:style>
  <w:style w:type="paragraph" w:customStyle="1" w:styleId="7F6F5F12AA614DA18DEEAF140D04D626">
    <w:name w:val="7F6F5F12AA614DA18DEEAF140D04D626"/>
  </w:style>
  <w:style w:type="paragraph" w:customStyle="1" w:styleId="A950EBDD4A9043349F01D8D072626941">
    <w:name w:val="A950EBDD4A9043349F01D8D072626941"/>
  </w:style>
  <w:style w:type="paragraph" w:customStyle="1" w:styleId="A342BFA1A5764B5E9CC38BB918409A21">
    <w:name w:val="A342BFA1A5764B5E9CC38BB918409A21"/>
  </w:style>
  <w:style w:type="paragraph" w:customStyle="1" w:styleId="1A72CF2CAD2E439AAED6F855E2367308">
    <w:name w:val="1A72CF2CAD2E439AAED6F855E2367308"/>
  </w:style>
  <w:style w:type="paragraph" w:customStyle="1" w:styleId="F4CF6F4FAFC04452A485C02711716446">
    <w:name w:val="F4CF6F4FAFC04452A485C02711716446"/>
  </w:style>
  <w:style w:type="paragraph" w:customStyle="1" w:styleId="D84A36D13DC6486084D1A5070C04174A">
    <w:name w:val="D84A36D13DC6486084D1A5070C04174A"/>
  </w:style>
  <w:style w:type="paragraph" w:customStyle="1" w:styleId="40F040FAB6D84521A3547840C300B6D1">
    <w:name w:val="40F040FAB6D84521A3547840C300B6D1"/>
  </w:style>
  <w:style w:type="paragraph" w:customStyle="1" w:styleId="C99365F48F0B431594F8E668DF640E2D">
    <w:name w:val="C99365F48F0B431594F8E668DF640E2D"/>
  </w:style>
  <w:style w:type="paragraph" w:customStyle="1" w:styleId="7AC2856D80064AE193535FF4399869CC">
    <w:name w:val="7AC2856D80064AE193535FF4399869CC"/>
  </w:style>
  <w:style w:type="paragraph" w:customStyle="1" w:styleId="8112897F3EAB4EFDACE38BF802E7F005">
    <w:name w:val="8112897F3EAB4EFDACE38BF802E7F005"/>
  </w:style>
  <w:style w:type="paragraph" w:customStyle="1" w:styleId="66D29DD8A794405589EAEDEE4B0B2A18">
    <w:name w:val="66D29DD8A794405589EAEDEE4B0B2A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w:rsidRDefault="001B3F92"&gt;&lt;w:r w:rsidRPr="001B3F92"&gt;&lt;w:rPr&gt;&lt;w:bCs/&gt;&lt;/w:rPr&gt;&lt;w:t&gt;Creative Writing&lt;/w:t&gt;&lt;/w:r&gt;&lt;/w:p&gt;&lt;w:sectPr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6C562898-BBF4-4D48-B6BB-15CCF5427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39</TotalTime>
  <Pages>1</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2021-10-12T17:19:00Z</dcterms:created>
  <dcterms:modified xsi:type="dcterms:W3CDTF">2021-10-12T17:58:00Z</dcterms:modified>
</cp:coreProperties>
</file>