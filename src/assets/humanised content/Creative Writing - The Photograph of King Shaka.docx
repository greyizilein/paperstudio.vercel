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E71F6A" w14:textId="5DFA6396" w:rsidR="00DE3065" w:rsidRDefault="00E421A4">
      <w:pPr>
        <w:pStyle w:val="Title"/>
      </w:pPr>
      <w:sdt>
        <w:sdtPr>
          <w:alias w:val="Title"/>
          <w:tag w:val=""/>
          <w:id w:val="726351117"/>
          <w:placeholder>
            <w:docPart w:val="C0AE084FF45826478D0D2995B3AC7194"/>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FA67D5">
            <w:t>The Photograph</w:t>
          </w:r>
          <w:r w:rsidR="00D436A1">
            <w:t xml:space="preserve"> of King </w:t>
          </w:r>
          <w:proofErr w:type="spellStart"/>
          <w:r w:rsidR="00D436A1">
            <w:t>Shaka</w:t>
          </w:r>
          <w:proofErr w:type="spellEnd"/>
        </w:sdtContent>
      </w:sdt>
    </w:p>
    <w:sdt>
      <w:sdtPr>
        <w:id w:val="-1736158886"/>
        <w:placeholder>
          <w:docPart w:val="AF0A80F36A884D4AA5D5FC1183EAFD28"/>
        </w:placeholder>
        <w:temporary/>
        <w:showingPlcHdr/>
        <w15:appearance w15:val="hidden"/>
        <w:text/>
      </w:sdtPr>
      <w:sdtEndPr/>
      <w:sdtContent>
        <w:p w14:paraId="05AD0A84" w14:textId="77777777" w:rsidR="00DE3065" w:rsidRDefault="004E6902">
          <w:pPr>
            <w:pStyle w:val="Title2"/>
          </w:pPr>
          <w:r>
            <w:t>[Author Name(s), First M. Last, Omit Titles and Degrees]</w:t>
          </w:r>
        </w:p>
      </w:sdtContent>
    </w:sdt>
    <w:sdt>
      <w:sdtPr>
        <w:id w:val="-1771543088"/>
        <w:placeholder>
          <w:docPart w:val="E7630D3696DDA744826C90ECAD19C5DD"/>
        </w:placeholder>
        <w:temporary/>
        <w:showingPlcHdr/>
        <w15:appearance w15:val="hidden"/>
        <w:text/>
      </w:sdtPr>
      <w:sdtEndPr/>
      <w:sdtContent>
        <w:p w14:paraId="5A7917BC" w14:textId="77777777" w:rsidR="00DE3065" w:rsidRDefault="004E6902">
          <w:pPr>
            <w:pStyle w:val="Title2"/>
          </w:pPr>
          <w:r>
            <w:t>[Institutional Affiliation(s)]</w:t>
          </w:r>
        </w:p>
      </w:sdtContent>
    </w:sdt>
    <w:p w14:paraId="27D16E8D" w14:textId="6B15458A" w:rsidR="00DE3065" w:rsidRDefault="00DE3065">
      <w:pPr>
        <w:rPr>
          <w:rFonts w:asciiTheme="majorHAnsi" w:eastAsiaTheme="majorEastAsia" w:hAnsiTheme="majorHAnsi" w:cstheme="majorBidi"/>
        </w:rPr>
      </w:pPr>
    </w:p>
    <w:p w14:paraId="2A19BBD1" w14:textId="67086EBF" w:rsidR="00C42E32" w:rsidRDefault="00C42E32">
      <w:pPr>
        <w:rPr>
          <w:rFonts w:asciiTheme="majorHAnsi" w:eastAsiaTheme="majorEastAsia" w:hAnsiTheme="majorHAnsi" w:cstheme="majorBidi"/>
        </w:rPr>
      </w:pPr>
    </w:p>
    <w:p w14:paraId="498D9391" w14:textId="5762F705" w:rsidR="00C42E32" w:rsidRDefault="00C42E32">
      <w:pPr>
        <w:rPr>
          <w:rFonts w:asciiTheme="majorHAnsi" w:eastAsiaTheme="majorEastAsia" w:hAnsiTheme="majorHAnsi" w:cstheme="majorBidi"/>
        </w:rPr>
      </w:pPr>
    </w:p>
    <w:p w14:paraId="0AAB5063" w14:textId="6937AA13" w:rsidR="00C42E32" w:rsidRDefault="00C42E32">
      <w:pPr>
        <w:rPr>
          <w:rFonts w:asciiTheme="majorHAnsi" w:eastAsiaTheme="majorEastAsia" w:hAnsiTheme="majorHAnsi" w:cstheme="majorBidi"/>
        </w:rPr>
      </w:pPr>
    </w:p>
    <w:p w14:paraId="17847904" w14:textId="77777777" w:rsidR="00C42E32" w:rsidRDefault="00C42E32"/>
    <w:p w14:paraId="288AEF6A" w14:textId="77777777" w:rsidR="00DE3065" w:rsidRDefault="004E6902">
      <w:r>
        <w:br w:type="page"/>
      </w:r>
    </w:p>
    <w:bookmarkStart w:id="0" w:name="_Toc409783206"/>
    <w:p w14:paraId="605BC980" w14:textId="0FFFFD84" w:rsidR="00DE3065" w:rsidRDefault="00E421A4" w:rsidP="00D436A1">
      <w:pPr>
        <w:pStyle w:val="SectionTitle"/>
      </w:pPr>
      <w:sdt>
        <w:sdtPr>
          <w:alias w:val="Title"/>
          <w:tag w:val=""/>
          <w:id w:val="-1756435886"/>
          <w:placeholder>
            <w:docPart w:val="FE6F157FF0FAA34A8A2F43141F463CDA"/>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FA67D5">
            <w:t xml:space="preserve">The Photograph of King </w:t>
          </w:r>
          <w:proofErr w:type="spellStart"/>
          <w:r w:rsidR="00FA67D5">
            <w:t>Shaka</w:t>
          </w:r>
          <w:proofErr w:type="spellEnd"/>
        </w:sdtContent>
      </w:sdt>
      <w:bookmarkEnd w:id="0"/>
    </w:p>
    <w:p w14:paraId="3E61D9B4" w14:textId="77777777" w:rsidR="00FA67D5" w:rsidRDefault="00FA67D5" w:rsidP="00FA67D5">
      <w:bookmarkStart w:id="1" w:name="_GoBack"/>
      <w:r>
        <w:t xml:space="preserve">Bradley stared intently at the photograph and recalled the story behind it. The picture was old and torn on the edges. His dad often joked that the picture was so old it had started to grow a mustache. He smiled and folded it neatly. Sliding it back into the encyclopedia, between pages 67 &amp; 68 titled “A History of </w:t>
      </w:r>
      <w:proofErr w:type="spellStart"/>
      <w:r>
        <w:t>Shaka</w:t>
      </w:r>
      <w:proofErr w:type="spellEnd"/>
      <w:r>
        <w:t xml:space="preserve"> of Zulu”.</w:t>
      </w:r>
    </w:p>
    <w:p w14:paraId="0BA73B35" w14:textId="77777777" w:rsidR="00FA67D5" w:rsidRDefault="00FA67D5" w:rsidP="00FA67D5">
      <w:r>
        <w:t xml:space="preserve">A long time ago, Bradley senior had been to Africa for an expedition. That was when relationships between the white man and his black counterpart were strictly commercial. Bradley was a trader in silk, fur, and tusks, and the Zulu tribe was his supplier. </w:t>
      </w:r>
      <w:proofErr w:type="spellStart"/>
      <w:r>
        <w:t>Senzangakona</w:t>
      </w:r>
      <w:proofErr w:type="spellEnd"/>
      <w:r>
        <w:t xml:space="preserve">, chieftain of the Zulu tribe, who provided him men for his hunt had just passed, and his exiled son, </w:t>
      </w:r>
      <w:proofErr w:type="spellStart"/>
      <w:r>
        <w:t>Shaka</w:t>
      </w:r>
      <w:proofErr w:type="spellEnd"/>
      <w:r>
        <w:t xml:space="preserve"> had come back to take his father’s place as leader of the clan.</w:t>
      </w:r>
    </w:p>
    <w:p w14:paraId="1FFE19B9" w14:textId="58616B09" w:rsidR="00FA67D5" w:rsidRDefault="00FA67D5" w:rsidP="00FA67D5">
      <w:r>
        <w:t xml:space="preserve">Bradley remembered </w:t>
      </w:r>
      <w:proofErr w:type="spellStart"/>
      <w:r>
        <w:t>Shaka</w:t>
      </w:r>
      <w:proofErr w:type="spellEnd"/>
      <w:r>
        <w:t xml:space="preserve">. He had been there when the boy was born. He had even graced the child with a gift. His golden necklace, which he had forfeited as a symbol of friendship to the clan. They, in turn, had bestowed him with a native necklace, one made of tough string and a lion’s claw. He wondered if </w:t>
      </w:r>
      <w:proofErr w:type="spellStart"/>
      <w:r>
        <w:t>Shaka</w:t>
      </w:r>
      <w:proofErr w:type="spellEnd"/>
      <w:r>
        <w:t xml:space="preserve"> would remember him after all these years.</w:t>
      </w:r>
      <w:r>
        <w:t xml:space="preserve"> </w:t>
      </w:r>
      <w:r>
        <w:t xml:space="preserve">Bradley and his company made their way into the settlement. Now that </w:t>
      </w:r>
      <w:proofErr w:type="spellStart"/>
      <w:r>
        <w:t>Senzangakona</w:t>
      </w:r>
      <w:proofErr w:type="spellEnd"/>
      <w:r>
        <w:t xml:space="preserve"> was dead, the Zulu tribe seemed to have grown smaller. It was the effects of war. He felt sad because, in a way, </w:t>
      </w:r>
      <w:proofErr w:type="spellStart"/>
      <w:r>
        <w:t>Senzangakona</w:t>
      </w:r>
      <w:proofErr w:type="spellEnd"/>
      <w:r>
        <w:t xml:space="preserve"> had been a dear friend. He hoped their new chief would be as much a friend as his father had been. It was to secure his friendship that he had brought a more exquisite gift.</w:t>
      </w:r>
    </w:p>
    <w:p w14:paraId="51A7E785" w14:textId="77777777" w:rsidR="00FA67D5" w:rsidRDefault="00FA67D5" w:rsidP="00FA67D5">
      <w:pPr>
        <w:ind w:firstLine="0"/>
      </w:pPr>
      <w:r>
        <w:t>He and his company arrived in the middle of the settlement. Children gawked and pointed at them, noting their arrival with quiet disapproval. White men were uncommon in these parts and were not usually considered friends.</w:t>
      </w:r>
    </w:p>
    <w:p w14:paraId="3DE4B652" w14:textId="77777777" w:rsidR="00FA67D5" w:rsidRDefault="00FA67D5" w:rsidP="00FA67D5">
      <w:r>
        <w:t xml:space="preserve">“Ima!” They all froze. The children seemed to vanish while the adults turned to stone. A man approached them. He was young, tall, and powerful; if power could be considered a </w:t>
      </w:r>
      <w:r>
        <w:lastRenderedPageBreak/>
        <w:t>physical trait. He said something in Zulu and the hushed background once more came to life. He came closer and stood in front of them. The two men behind Bradley let the cargo down and went for their rifles. He motioned them to keep their hands off their weapons. The man in front of him looked familiar. Hidden behind the eyes of this man was the child he had once held.</w:t>
      </w:r>
      <w:r>
        <w:t xml:space="preserve"> </w:t>
      </w:r>
      <w:r>
        <w:t>“</w:t>
      </w:r>
      <w:proofErr w:type="spellStart"/>
      <w:r>
        <w:t>Shaka</w:t>
      </w:r>
      <w:proofErr w:type="spellEnd"/>
      <w:r>
        <w:t>?” He said and produced the necklace off his neck. Raising it for the chief to see. He then pointed at the necklace that hung from the neck of the powerfully built African chief. There was some confusion in his eyes as the chief looked from man to necklace, then from necklace to man and back again. Then with a tone of recognition, “</w:t>
      </w:r>
      <w:proofErr w:type="spellStart"/>
      <w:r>
        <w:t>Bradli</w:t>
      </w:r>
      <w:proofErr w:type="spellEnd"/>
      <w:r>
        <w:t>” he called. As he used to call him as a child.</w:t>
      </w:r>
    </w:p>
    <w:p w14:paraId="32C2D06F" w14:textId="2F2F1FD3" w:rsidR="00593ADA" w:rsidRDefault="00FA67D5" w:rsidP="00FA67D5">
      <w:r>
        <w:t xml:space="preserve">Bradley nodded and they both broke into a laugh as they got lost in each other’s warm embrace. Bradley spoke and his interpreter did the rest. </w:t>
      </w:r>
      <w:proofErr w:type="spellStart"/>
      <w:r>
        <w:t>Shaka</w:t>
      </w:r>
      <w:proofErr w:type="spellEnd"/>
      <w:r>
        <w:t xml:space="preserve"> told him to come into his tent and spend the night in the community. He accepted the gifts with utmost appreciation and Bradley would later provide more rifles for </w:t>
      </w:r>
      <w:proofErr w:type="spellStart"/>
      <w:r>
        <w:t>Shaka</w:t>
      </w:r>
      <w:proofErr w:type="spellEnd"/>
      <w:r>
        <w:t xml:space="preserve"> during fierce battles. It was sometime during the dancing and the feasting of the next day that the picture was taken. Bradley had told the story of his meeting with </w:t>
      </w:r>
      <w:proofErr w:type="spellStart"/>
      <w:r>
        <w:t>Shaka</w:t>
      </w:r>
      <w:proofErr w:type="spellEnd"/>
      <w:r>
        <w:t xml:space="preserve"> from generation to generation, passing the picture through his family as evidence, and naming his firstborn son and grandson Bradley. It was a family tradition. Bradley senior had said that whenever any of </w:t>
      </w:r>
      <w:proofErr w:type="spellStart"/>
      <w:r>
        <w:t>Shaka’s</w:t>
      </w:r>
      <w:proofErr w:type="spellEnd"/>
      <w:r>
        <w:t xml:space="preserve"> descendants heard the name, it would remind them of their friendship. They would always welcome a Bradley because a Bradley is a friend.</w:t>
      </w:r>
      <w:bookmarkEnd w:id="1"/>
    </w:p>
    <w:sectPr w:rsidR="00593ADA">
      <w:headerReference w:type="default" r:id="rId9"/>
      <w:headerReference w:type="first" r:id="rId10"/>
      <w:footnotePr>
        <w:pos w:val="beneathText"/>
      </w:footnotePr>
      <w:pgSz w:w="12240" w:h="15840" w:code="1"/>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AFE897" w14:textId="77777777" w:rsidR="00E421A4" w:rsidRDefault="00E421A4">
      <w:pPr>
        <w:spacing w:line="240" w:lineRule="auto"/>
      </w:pPr>
      <w:r>
        <w:separator/>
      </w:r>
    </w:p>
  </w:endnote>
  <w:endnote w:type="continuationSeparator" w:id="0">
    <w:p w14:paraId="547CBF82" w14:textId="77777777" w:rsidR="00E421A4" w:rsidRDefault="00E421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A22540" w14:textId="77777777" w:rsidR="00E421A4" w:rsidRDefault="00E421A4">
      <w:pPr>
        <w:spacing w:line="240" w:lineRule="auto"/>
      </w:pPr>
      <w:r>
        <w:separator/>
      </w:r>
    </w:p>
  </w:footnote>
  <w:footnote w:type="continuationSeparator" w:id="0">
    <w:p w14:paraId="0F32D74E" w14:textId="77777777" w:rsidR="00E421A4" w:rsidRDefault="00E421A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B25BEA" w14:textId="69A73D0A" w:rsidR="00DE3065" w:rsidRDefault="00E421A4">
    <w:pPr>
      <w:pStyle w:val="Header"/>
    </w:pPr>
    <w:sdt>
      <w:sdtPr>
        <w:rPr>
          <w:rStyle w:val="Strong"/>
        </w:rPr>
        <w:alias w:val="Running head"/>
        <w:tag w:val=""/>
        <w:id w:val="1072628492"/>
        <w:placeholder>
          <w:docPart w:val="FDFA8E2DDC168C4499E33048FE4BB522"/>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FA67D5">
          <w:rPr>
            <w:rStyle w:val="Strong"/>
          </w:rPr>
          <w:t>the photograph of king shaka</w:t>
        </w:r>
      </w:sdtContent>
    </w:sdt>
    <w:r w:rsidR="004E6902">
      <w:rPr>
        <w:rStyle w:val="Strong"/>
      </w:rPr>
      <w:t xml:space="preserve"> </w:t>
    </w:r>
    <w:r w:rsidR="004E6902">
      <w:rPr>
        <w:rStyle w:val="Strong"/>
      </w:rPr>
      <w:ptab w:relativeTo="margin" w:alignment="right" w:leader="none"/>
    </w:r>
    <w:r w:rsidR="004E6902">
      <w:rPr>
        <w:rStyle w:val="Strong"/>
      </w:rPr>
      <w:fldChar w:fldCharType="begin"/>
    </w:r>
    <w:r w:rsidR="004E6902">
      <w:rPr>
        <w:rStyle w:val="Strong"/>
      </w:rPr>
      <w:instrText xml:space="preserve"> PAGE   \* MERGEFORMAT </w:instrText>
    </w:r>
    <w:r w:rsidR="004E6902">
      <w:rPr>
        <w:rStyle w:val="Strong"/>
      </w:rPr>
      <w:fldChar w:fldCharType="separate"/>
    </w:r>
    <w:r w:rsidR="004E6902">
      <w:rPr>
        <w:rStyle w:val="Strong"/>
        <w:noProof/>
      </w:rPr>
      <w:t>6</w:t>
    </w:r>
    <w:r w:rsidR="004E6902">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78E34D" w14:textId="7369143E" w:rsidR="00DE3065" w:rsidRDefault="004E6902">
    <w:pPr>
      <w:pStyle w:val="Header"/>
      <w:rPr>
        <w:rStyle w:val="Strong"/>
      </w:rPr>
    </w:pPr>
    <w:r>
      <w:t xml:space="preserve">Running head: </w:t>
    </w:r>
    <w:sdt>
      <w:sdtPr>
        <w:rPr>
          <w:rStyle w:val="Strong"/>
        </w:rPr>
        <w:alias w:val="Running head"/>
        <w:tag w:val=""/>
        <w:id w:val="-696842620"/>
        <w:placeholder>
          <w:docPart w:val="BC2C0AA1BC55EF468E4A0B5B7838FE29"/>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FA67D5">
          <w:rPr>
            <w:rStyle w:val="Strong"/>
          </w:rPr>
          <w:t>the photograph of king shaka</w:t>
        </w:r>
      </w:sdtContent>
    </w:sdt>
    <w:r>
      <w:rPr>
        <w:rStyle w:val="Strong"/>
      </w:rPr>
      <w:t xml:space="preserve"> </w:t>
    </w: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Pr>
        <w:rStyle w:val="Strong"/>
        <w:noProof/>
      </w:rPr>
      <w:t>1</w:t>
    </w:r>
    <w:r>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984C7A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C3B"/>
    <w:rsid w:val="00011F9E"/>
    <w:rsid w:val="000163A2"/>
    <w:rsid w:val="0008244B"/>
    <w:rsid w:val="001045E2"/>
    <w:rsid w:val="00122DFC"/>
    <w:rsid w:val="001530FB"/>
    <w:rsid w:val="00254587"/>
    <w:rsid w:val="0026450B"/>
    <w:rsid w:val="00282880"/>
    <w:rsid w:val="00286B3F"/>
    <w:rsid w:val="00290615"/>
    <w:rsid w:val="002E6760"/>
    <w:rsid w:val="00333887"/>
    <w:rsid w:val="003349A1"/>
    <w:rsid w:val="00361AA1"/>
    <w:rsid w:val="003E66D5"/>
    <w:rsid w:val="00440C72"/>
    <w:rsid w:val="00442FF9"/>
    <w:rsid w:val="004806CE"/>
    <w:rsid w:val="004A0500"/>
    <w:rsid w:val="004E6902"/>
    <w:rsid w:val="004F5188"/>
    <w:rsid w:val="00535BAE"/>
    <w:rsid w:val="00551DB6"/>
    <w:rsid w:val="00593ADA"/>
    <w:rsid w:val="005E21D1"/>
    <w:rsid w:val="00610D45"/>
    <w:rsid w:val="00697C9F"/>
    <w:rsid w:val="006F325C"/>
    <w:rsid w:val="00754F6F"/>
    <w:rsid w:val="00790FE6"/>
    <w:rsid w:val="007A1E95"/>
    <w:rsid w:val="007C2FCB"/>
    <w:rsid w:val="008167B9"/>
    <w:rsid w:val="008477AA"/>
    <w:rsid w:val="00877A6C"/>
    <w:rsid w:val="008846B8"/>
    <w:rsid w:val="00886C3B"/>
    <w:rsid w:val="00895EFB"/>
    <w:rsid w:val="008B5ACB"/>
    <w:rsid w:val="008F3370"/>
    <w:rsid w:val="009149C2"/>
    <w:rsid w:val="00950FA5"/>
    <w:rsid w:val="00983E94"/>
    <w:rsid w:val="009D3B3E"/>
    <w:rsid w:val="00A0682F"/>
    <w:rsid w:val="00A35311"/>
    <w:rsid w:val="00A86D76"/>
    <w:rsid w:val="00AC7B60"/>
    <w:rsid w:val="00B54AF9"/>
    <w:rsid w:val="00B83694"/>
    <w:rsid w:val="00C06EF9"/>
    <w:rsid w:val="00C21EEE"/>
    <w:rsid w:val="00C3074D"/>
    <w:rsid w:val="00C34A61"/>
    <w:rsid w:val="00C42E32"/>
    <w:rsid w:val="00C670EF"/>
    <w:rsid w:val="00C75136"/>
    <w:rsid w:val="00C80B4D"/>
    <w:rsid w:val="00D26CA5"/>
    <w:rsid w:val="00D436A1"/>
    <w:rsid w:val="00D94075"/>
    <w:rsid w:val="00DA6ED3"/>
    <w:rsid w:val="00DE1843"/>
    <w:rsid w:val="00DE3065"/>
    <w:rsid w:val="00E07F33"/>
    <w:rsid w:val="00E1648B"/>
    <w:rsid w:val="00E20DC4"/>
    <w:rsid w:val="00E421A4"/>
    <w:rsid w:val="00EE1583"/>
    <w:rsid w:val="00F21DE9"/>
    <w:rsid w:val="00F41896"/>
    <w:rsid w:val="00F56346"/>
    <w:rsid w:val="00F709F9"/>
    <w:rsid w:val="00F94830"/>
    <w:rsid w:val="00FA67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88881D"/>
  <w15:chartTrackingRefBased/>
  <w15:docId w15:val="{6334EA1D-126C-5042-B598-0DF3F4D96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4"/>
    </w:rPr>
  </w:style>
  <w:style w:type="paragraph" w:styleId="Heading1">
    <w:name w:val="heading 1"/>
    <w:basedOn w:val="Normal"/>
    <w:next w:val="Normal"/>
    <w:link w:val="Heading1Char"/>
    <w:uiPriority w:val="4"/>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styleId="Footer">
    <w:name w:val="footer"/>
    <w:basedOn w:val="Normal"/>
    <w:link w:val="FooterChar"/>
    <w:uiPriority w:val="99"/>
    <w:unhideWhenUsed/>
    <w:pPr>
      <w:tabs>
        <w:tab w:val="center" w:pos="4680"/>
        <w:tab w:val="right" w:pos="9360"/>
      </w:tabs>
      <w:spacing w:line="240" w:lineRule="auto"/>
      <w:ind w:firstLine="0"/>
    </w:pPr>
  </w:style>
  <w:style w:type="character" w:customStyle="1" w:styleId="FooterChar">
    <w:name w:val="Footer Char"/>
    <w:basedOn w:val="DefaultParagraphFont"/>
    <w:link w:val="Footer"/>
    <w:uiPriority w:val="99"/>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TOCHeading">
    <w:name w:val="TOC Heading"/>
    <w:basedOn w:val="Heading1"/>
    <w:next w:val="Normal"/>
    <w:uiPriority w:val="38"/>
    <w:unhideWhenUsed/>
    <w:qFormat/>
    <w:pPr>
      <w:keepNext w:val="0"/>
      <w:keepLines w:val="0"/>
      <w:pageBreakBefore/>
      <w:outlineLvl w:val="9"/>
    </w:pPr>
    <w:rPr>
      <w:b w:val="0"/>
      <w:bCs w:val="0"/>
      <w:kern w:val="0"/>
      <w:szCs w:val="32"/>
      <w:lang w:eastAsia="en-US"/>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character" w:styleId="Hyperlink">
    <w:name w:val="Hyperlink"/>
    <w:basedOn w:val="DefaultParagraphFont"/>
    <w:uiPriority w:val="99"/>
    <w:unhideWhenUsed/>
    <w:rPr>
      <w:color w:val="5F5F5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esktop\%7b10F3ED4F-591F-DD46-9EF3-B3C77BE60DA3%7dtf50002067.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0AE084FF45826478D0D2995B3AC7194"/>
        <w:category>
          <w:name w:val="General"/>
          <w:gallery w:val="placeholder"/>
        </w:category>
        <w:types>
          <w:type w:val="bbPlcHdr"/>
        </w:types>
        <w:behaviors>
          <w:behavior w:val="content"/>
        </w:behaviors>
        <w:guid w:val="{602D3709-CAA4-6949-9B34-D3D59CE2BB44}"/>
      </w:docPartPr>
      <w:docPartBody>
        <w:p w:rsidR="0046596C" w:rsidRDefault="009C4E5F">
          <w:pPr>
            <w:pStyle w:val="C0AE084FF45826478D0D2995B3AC7194"/>
          </w:pPr>
          <w:r>
            <w:t>[Title Here, up to 12 Words, on One to Two Lines]</w:t>
          </w:r>
        </w:p>
      </w:docPartBody>
    </w:docPart>
    <w:docPart>
      <w:docPartPr>
        <w:name w:val="AF0A80F36A884D4AA5D5FC1183EAFD28"/>
        <w:category>
          <w:name w:val="General"/>
          <w:gallery w:val="placeholder"/>
        </w:category>
        <w:types>
          <w:type w:val="bbPlcHdr"/>
        </w:types>
        <w:behaviors>
          <w:behavior w:val="content"/>
        </w:behaviors>
        <w:guid w:val="{419FDA70-D823-3F43-9434-CC9C61CDA57A}"/>
      </w:docPartPr>
      <w:docPartBody>
        <w:p w:rsidR="0046596C" w:rsidRDefault="009C4E5F">
          <w:pPr>
            <w:pStyle w:val="AF0A80F36A884D4AA5D5FC1183EAFD28"/>
          </w:pPr>
          <w:r>
            <w:t>[Author Name(s), First M. Last, Omit Titles and Degrees]</w:t>
          </w:r>
        </w:p>
      </w:docPartBody>
    </w:docPart>
    <w:docPart>
      <w:docPartPr>
        <w:name w:val="E7630D3696DDA744826C90ECAD19C5DD"/>
        <w:category>
          <w:name w:val="General"/>
          <w:gallery w:val="placeholder"/>
        </w:category>
        <w:types>
          <w:type w:val="bbPlcHdr"/>
        </w:types>
        <w:behaviors>
          <w:behavior w:val="content"/>
        </w:behaviors>
        <w:guid w:val="{22EA3A6C-94C2-FC43-9731-15574EA7442E}"/>
      </w:docPartPr>
      <w:docPartBody>
        <w:p w:rsidR="0046596C" w:rsidRDefault="009C4E5F">
          <w:pPr>
            <w:pStyle w:val="E7630D3696DDA744826C90ECAD19C5DD"/>
          </w:pPr>
          <w:r>
            <w:t>[Institutional Affiliation(s)]</w:t>
          </w:r>
        </w:p>
      </w:docPartBody>
    </w:docPart>
    <w:docPart>
      <w:docPartPr>
        <w:name w:val="FE6F157FF0FAA34A8A2F43141F463CDA"/>
        <w:category>
          <w:name w:val="General"/>
          <w:gallery w:val="placeholder"/>
        </w:category>
        <w:types>
          <w:type w:val="bbPlcHdr"/>
        </w:types>
        <w:behaviors>
          <w:behavior w:val="content"/>
        </w:behaviors>
        <w:guid w:val="{8D289712-E110-AA4F-9EB2-F1A61B35850F}"/>
      </w:docPartPr>
      <w:docPartBody>
        <w:p w:rsidR="0046596C" w:rsidRDefault="009C4E5F">
          <w:pPr>
            <w:pStyle w:val="FE6F157FF0FAA34A8A2F43141F463CDA"/>
          </w:pPr>
          <w:r>
            <w:t>[Title Here, up to 12 Words, on One to Two Lines]</w:t>
          </w:r>
        </w:p>
      </w:docPartBody>
    </w:docPart>
    <w:docPart>
      <w:docPartPr>
        <w:name w:val="FDFA8E2DDC168C4499E33048FE4BB522"/>
        <w:category>
          <w:name w:val="General"/>
          <w:gallery w:val="placeholder"/>
        </w:category>
        <w:types>
          <w:type w:val="bbPlcHdr"/>
        </w:types>
        <w:behaviors>
          <w:behavior w:val="content"/>
        </w:behaviors>
        <w:guid w:val="{0578337B-B8BC-324F-ABB4-417B29B85341}"/>
      </w:docPartPr>
      <w:docPartBody>
        <w:p w:rsidR="0046596C" w:rsidRDefault="009C4E5F">
          <w:pPr>
            <w:pStyle w:val="FDFA8E2DDC168C4499E33048FE4BB522"/>
          </w:pPr>
          <w:r>
            <w:t>[Place all tables for your paper in a tables section, following references (and, if applicable, footnotes).  Start a new page for each table, include a table number and table title for each, as shown on this page.  All explanatory text appears in a table note that follows the table, such as this one.  Use the Table/Figure style to get the spacing between table and note.  Tables in APA format can use single or 1.5 line spacing.  Include a heading for every row and column, even if the content seems obvious.  To insert a table, on the Insert tab, tap Table.  New tables that you create in this document use APA format by default.]</w:t>
          </w:r>
        </w:p>
      </w:docPartBody>
    </w:docPart>
    <w:docPart>
      <w:docPartPr>
        <w:name w:val="BC2C0AA1BC55EF468E4A0B5B7838FE29"/>
        <w:category>
          <w:name w:val="General"/>
          <w:gallery w:val="placeholder"/>
        </w:category>
        <w:types>
          <w:type w:val="bbPlcHdr"/>
        </w:types>
        <w:behaviors>
          <w:behavior w:val="content"/>
        </w:behaviors>
        <w:guid w:val="{0AFD436C-A4CB-2B44-95C9-67624892E672}"/>
      </w:docPartPr>
      <w:docPartBody>
        <w:p w:rsidR="0046596C" w:rsidRDefault="009C4E5F">
          <w:pPr>
            <w:pStyle w:val="BC2C0AA1BC55EF468E4A0B5B7838FE29"/>
          </w:pPr>
          <w:r>
            <w:t>[Include all figures in their own section, following references (and footnotes and tables, if applicable).  Include a numbered caption for each figure.  Use the Table/Figure style for easy spacing between figure and caption.]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96C"/>
    <w:rsid w:val="0046596C"/>
    <w:rsid w:val="005A63C0"/>
    <w:rsid w:val="009C4E5F"/>
    <w:rsid w:val="00CB31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4"/>
    <w:unhideWhenUsed/>
    <w:qFormat/>
    <w:pPr>
      <w:keepNext/>
      <w:keepLines/>
      <w:spacing w:after="0" w:line="480" w:lineRule="auto"/>
      <w:ind w:firstLine="720"/>
      <w:outlineLvl w:val="2"/>
    </w:pPr>
    <w:rPr>
      <w:rFonts w:asciiTheme="majorHAnsi" w:eastAsiaTheme="majorEastAsia" w:hAnsiTheme="majorHAnsi" w:cstheme="majorBidi"/>
      <w:b/>
      <w:bCs/>
      <w:kern w:val="24"/>
      <w:sz w:val="24"/>
      <w:szCs w:val="24"/>
      <w:lang w:val="en-US" w:eastAsia="ja-JP"/>
    </w:rPr>
  </w:style>
  <w:style w:type="paragraph" w:styleId="Heading4">
    <w:name w:val="heading 4"/>
    <w:basedOn w:val="Normal"/>
    <w:next w:val="Normal"/>
    <w:link w:val="Heading4Char"/>
    <w:uiPriority w:val="4"/>
    <w:unhideWhenUsed/>
    <w:qFormat/>
    <w:pPr>
      <w:keepNext/>
      <w:keepLines/>
      <w:spacing w:after="0" w:line="480" w:lineRule="auto"/>
      <w:ind w:firstLine="720"/>
      <w:outlineLvl w:val="3"/>
    </w:pPr>
    <w:rPr>
      <w:rFonts w:asciiTheme="majorHAnsi" w:eastAsiaTheme="majorEastAsia" w:hAnsiTheme="majorHAnsi" w:cstheme="majorBidi"/>
      <w:b/>
      <w:bCs/>
      <w:i/>
      <w:iCs/>
      <w:kern w:val="24"/>
      <w:sz w:val="24"/>
      <w:szCs w:val="24"/>
      <w:lang w:val="en-US" w:eastAsia="ja-JP"/>
    </w:rPr>
  </w:style>
  <w:style w:type="paragraph" w:styleId="Heading5">
    <w:name w:val="heading 5"/>
    <w:basedOn w:val="Normal"/>
    <w:next w:val="Normal"/>
    <w:link w:val="Heading5Char"/>
    <w:uiPriority w:val="4"/>
    <w:unhideWhenUsed/>
    <w:qFormat/>
    <w:pPr>
      <w:keepNext/>
      <w:keepLines/>
      <w:spacing w:after="0" w:line="480" w:lineRule="auto"/>
      <w:ind w:firstLine="720"/>
      <w:outlineLvl w:val="4"/>
    </w:pPr>
    <w:rPr>
      <w:rFonts w:asciiTheme="majorHAnsi" w:eastAsiaTheme="majorEastAsia" w:hAnsiTheme="majorHAnsi" w:cstheme="majorBidi"/>
      <w:i/>
      <w:iCs/>
      <w:kern w:val="24"/>
      <w:sz w:val="24"/>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0AE084FF45826478D0D2995B3AC7194">
    <w:name w:val="C0AE084FF45826478D0D2995B3AC7194"/>
  </w:style>
  <w:style w:type="paragraph" w:customStyle="1" w:styleId="AF0A80F36A884D4AA5D5FC1183EAFD28">
    <w:name w:val="AF0A80F36A884D4AA5D5FC1183EAFD28"/>
  </w:style>
  <w:style w:type="paragraph" w:customStyle="1" w:styleId="E7630D3696DDA744826C90ECAD19C5DD">
    <w:name w:val="E7630D3696DDA744826C90ECAD19C5DD"/>
  </w:style>
  <w:style w:type="paragraph" w:customStyle="1" w:styleId="A7492EFE6C2F054197C2BD0B2964CF91">
    <w:name w:val="A7492EFE6C2F054197C2BD0B2964CF91"/>
  </w:style>
  <w:style w:type="character" w:styleId="Emphasis">
    <w:name w:val="Emphasis"/>
    <w:basedOn w:val="DefaultParagraphFont"/>
    <w:uiPriority w:val="20"/>
    <w:unhideWhenUsed/>
    <w:qFormat/>
    <w:rPr>
      <w:i/>
      <w:iCs/>
    </w:rPr>
  </w:style>
  <w:style w:type="paragraph" w:customStyle="1" w:styleId="A63FF99238CEE04082A10E496EAC5F35">
    <w:name w:val="A63FF99238CEE04082A10E496EAC5F35"/>
  </w:style>
  <w:style w:type="paragraph" w:customStyle="1" w:styleId="A6E93829A51AA04B8C73413A72384263">
    <w:name w:val="A6E93829A51AA04B8C73413A72384263"/>
  </w:style>
  <w:style w:type="paragraph" w:customStyle="1" w:styleId="FE6F157FF0FAA34A8A2F43141F463CDA">
    <w:name w:val="FE6F157FF0FAA34A8A2F43141F463CDA"/>
  </w:style>
  <w:style w:type="paragraph" w:customStyle="1" w:styleId="8C450A7503498E42812B5E054352B00C">
    <w:name w:val="8C450A7503498E42812B5E054352B00C"/>
  </w:style>
  <w:style w:type="paragraph" w:customStyle="1" w:styleId="F3F4205F745C734086964FEFB0BBD127">
    <w:name w:val="F3F4205F745C734086964FEFB0BBD127"/>
  </w:style>
  <w:style w:type="paragraph" w:customStyle="1" w:styleId="A5EC25964FDB6449A162194DCDEBFA5D">
    <w:name w:val="A5EC25964FDB6449A162194DCDEBFA5D"/>
  </w:style>
  <w:style w:type="paragraph" w:customStyle="1" w:styleId="12A75AE23BF6B342B38BB430CEF19585">
    <w:name w:val="12A75AE23BF6B342B38BB430CEF19585"/>
  </w:style>
  <w:style w:type="paragraph" w:customStyle="1" w:styleId="2ADAEEF11908014EBC3B591AC7DDEF14">
    <w:name w:val="2ADAEEF11908014EBC3B591AC7DDEF14"/>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sz w:val="24"/>
      <w:szCs w:val="24"/>
      <w:lang w:val="en-US" w:eastAsia="ja-JP"/>
    </w:rPr>
  </w:style>
  <w:style w:type="paragraph" w:customStyle="1" w:styleId="ECD6759279D3F04E8CC3FC6BA68CF9D0">
    <w:name w:val="ECD6759279D3F04E8CC3FC6BA68CF9D0"/>
  </w:style>
  <w:style w:type="paragraph" w:customStyle="1" w:styleId="028C74844C4BD644B19F1F443B705015">
    <w:name w:val="028C74844C4BD644B19F1F443B705015"/>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sz w:val="24"/>
      <w:szCs w:val="24"/>
      <w:lang w:val="en-US" w:eastAsia="ja-JP"/>
    </w:rPr>
  </w:style>
  <w:style w:type="paragraph" w:customStyle="1" w:styleId="E64CA0E0A62AFA4FB792555513C0DF84">
    <w:name w:val="E64CA0E0A62AFA4FB792555513C0DF84"/>
  </w:style>
  <w:style w:type="paragraph" w:customStyle="1" w:styleId="434C25B2ED85124B8B00BFA8C103E719">
    <w:name w:val="434C25B2ED85124B8B00BFA8C103E719"/>
  </w:style>
  <w:style w:type="paragraph" w:customStyle="1" w:styleId="6AC26EA8795B5E4D8CC4B31F0140C8F2">
    <w:name w:val="6AC26EA8795B5E4D8CC4B31F0140C8F2"/>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sz w:val="24"/>
      <w:szCs w:val="24"/>
      <w:lang w:val="en-US" w:eastAsia="ja-JP"/>
    </w:rPr>
  </w:style>
  <w:style w:type="paragraph" w:customStyle="1" w:styleId="69AFC03085C6F84A9051F8E69238BF1C">
    <w:name w:val="69AFC03085C6F84A9051F8E69238BF1C"/>
  </w:style>
  <w:style w:type="paragraph" w:customStyle="1" w:styleId="908418540EC763499F3EE185AA99804B">
    <w:name w:val="908418540EC763499F3EE185AA99804B"/>
  </w:style>
  <w:style w:type="paragraph" w:customStyle="1" w:styleId="EE7D371C45E08343905C701132B1543D">
    <w:name w:val="EE7D371C45E08343905C701132B1543D"/>
  </w:style>
  <w:style w:type="paragraph" w:styleId="Bibliography">
    <w:name w:val="Bibliography"/>
    <w:basedOn w:val="Normal"/>
    <w:next w:val="Normal"/>
    <w:uiPriority w:val="37"/>
    <w:semiHidden/>
    <w:unhideWhenUsed/>
  </w:style>
  <w:style w:type="paragraph" w:customStyle="1" w:styleId="BAE1472008219C458A8847B505AFB04C">
    <w:name w:val="BAE1472008219C458A8847B505AFB04C"/>
  </w:style>
  <w:style w:type="paragraph" w:customStyle="1" w:styleId="DEB2A857B14D6D4BAF0241775161A688">
    <w:name w:val="DEB2A857B14D6D4BAF0241775161A688"/>
  </w:style>
  <w:style w:type="paragraph" w:customStyle="1" w:styleId="6D768F9616B41A4CA1BAA80B6C12E7C2">
    <w:name w:val="6D768F9616B41A4CA1BAA80B6C12E7C2"/>
  </w:style>
  <w:style w:type="paragraph" w:customStyle="1" w:styleId="FDFA8E2DDC168C4499E33048FE4BB522">
    <w:name w:val="FDFA8E2DDC168C4499E33048FE4BB522"/>
  </w:style>
  <w:style w:type="paragraph" w:customStyle="1" w:styleId="BC2C0AA1BC55EF468E4A0B5B7838FE29">
    <w:name w:val="BC2C0AA1BC55EF468E4A0B5B7838FE2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the photograph of king shaka</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734A9BD-D633-4A3C-A435-4F029961A1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{10F3ED4F-591F-DD46-9EF3-B3C77BE60DA3}tf50002067</Template>
  <TotalTime>221</TotalTime>
  <Pages>1</Pages>
  <Words>548</Words>
  <Characters>3126</Characters>
  <Application>Microsoft Office Word</Application>
  <DocSecurity>0</DocSecurity>
  <Lines>26</Lines>
  <Paragraphs>7</Paragraphs>
  <ScaleCrop>false</ScaleCrop>
  <Company/>
  <LinksUpToDate>false</LinksUpToDate>
  <CharactersWithSpaces>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Photograph of King Shaka</dc:title>
  <dc:subject/>
  <dc:creator>izilein asher</dc:creator>
  <cp:keywords/>
  <cp:lastModifiedBy>user</cp:lastModifiedBy>
  <cp:revision>70</cp:revision>
  <dcterms:created xsi:type="dcterms:W3CDTF">2021-10-24T10:23:00Z</dcterms:created>
  <dcterms:modified xsi:type="dcterms:W3CDTF">2021-10-24T15:11:00Z</dcterms:modified>
</cp:coreProperties>
</file>