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B6C7BA382826D442946ADF92F7EAEBCF"/>
        </w:placeholder>
        <w:temporary/>
        <w:showingPlcHdr/>
        <w15:appearance w15:val="hidden"/>
        <w:text/>
      </w:sdtPr>
      <w:sdtEndPr/>
      <w:sdtContent>
        <w:p w14:paraId="28E193E1" w14:textId="77777777" w:rsidR="006013EC" w:rsidRPr="00E0395D" w:rsidRDefault="00E137F0" w:rsidP="003669FE">
          <w:pPr>
            <w:pStyle w:val="NoSpacing"/>
            <w:rPr>
              <w:rFonts w:cstheme="minorHAnsi"/>
            </w:rPr>
          </w:pPr>
          <w:r w:rsidRPr="00E0395D">
            <w:rPr>
              <w:rFonts w:cstheme="minorHAnsi"/>
            </w:rPr>
            <w:t>[Your Name]</w:t>
          </w:r>
        </w:p>
      </w:sdtContent>
    </w:sdt>
    <w:sdt>
      <w:sdtPr>
        <w:rPr>
          <w:rFonts w:cstheme="minorHAnsi"/>
        </w:rPr>
        <w:id w:val="933638082"/>
        <w:placeholder>
          <w:docPart w:val="2022645C86728742ACF425813713E4B6"/>
        </w:placeholder>
        <w:temporary/>
        <w:showingPlcHdr/>
        <w15:appearance w15:val="hidden"/>
        <w:text/>
      </w:sdtPr>
      <w:sdtEndPr/>
      <w:sdtContent>
        <w:p w14:paraId="70F2F73A" w14:textId="77777777" w:rsidR="006013EC" w:rsidRPr="00E0395D" w:rsidRDefault="00E137F0" w:rsidP="003669FE">
          <w:pPr>
            <w:pStyle w:val="NoSpacing"/>
            <w:rPr>
              <w:rFonts w:cstheme="minorHAnsi"/>
            </w:rPr>
          </w:pPr>
          <w:r w:rsidRPr="00E0395D">
            <w:rPr>
              <w:rFonts w:cstheme="minorHAnsi"/>
            </w:rPr>
            <w:t>[Instructor Name]</w:t>
          </w:r>
        </w:p>
      </w:sdtContent>
    </w:sdt>
    <w:sdt>
      <w:sdtPr>
        <w:rPr>
          <w:rFonts w:cstheme="minorHAnsi"/>
        </w:rPr>
        <w:id w:val="-2127379683"/>
        <w:placeholder>
          <w:docPart w:val="1C4DFA774127A041ACD36767A9F40EE2"/>
        </w:placeholder>
        <w:temporary/>
        <w:showingPlcHdr/>
        <w15:appearance w15:val="hidden"/>
        <w:text/>
      </w:sdtPr>
      <w:sdtEndPr/>
      <w:sdtContent>
        <w:p w14:paraId="340359C4" w14:textId="77777777" w:rsidR="006013EC" w:rsidRPr="00E0395D" w:rsidRDefault="00E137F0" w:rsidP="003669FE">
          <w:pPr>
            <w:pStyle w:val="NoSpacing"/>
            <w:rPr>
              <w:rFonts w:cstheme="minorHAnsi"/>
            </w:rPr>
          </w:pPr>
          <w:r w:rsidRPr="00E0395D">
            <w:rPr>
              <w:rFonts w:cstheme="minorHAnsi"/>
            </w:rPr>
            <w:t>[Course Number]</w:t>
          </w:r>
        </w:p>
      </w:sdtContent>
    </w:sdt>
    <w:sdt>
      <w:sdtPr>
        <w:rPr>
          <w:rFonts w:cstheme="minorHAnsi"/>
        </w:rPr>
        <w:id w:val="99534116"/>
        <w:placeholder>
          <w:docPart w:val="6B5533728514D049984904A9CAA87804"/>
        </w:placeholder>
        <w:temporary/>
        <w:showingPlcHdr/>
        <w15:appearance w15:val="hidden"/>
        <w:text/>
      </w:sdtPr>
      <w:sdtEndPr/>
      <w:sdtContent>
        <w:p w14:paraId="7F978B0B" w14:textId="77777777" w:rsidR="006013EC" w:rsidRPr="00E0395D" w:rsidRDefault="00E137F0" w:rsidP="003669FE">
          <w:pPr>
            <w:pStyle w:val="NoSpacing"/>
            <w:rPr>
              <w:rFonts w:cstheme="minorHAnsi"/>
            </w:rPr>
          </w:pPr>
          <w:r w:rsidRPr="00E0395D">
            <w:rPr>
              <w:rFonts w:cstheme="minorHAnsi"/>
            </w:rPr>
            <w:t>[Date]</w:t>
          </w:r>
        </w:p>
      </w:sdtContent>
    </w:sdt>
    <w:p w14:paraId="4E45D185" w14:textId="2B7F9B18" w:rsidR="00FE60DE" w:rsidRPr="00E0395D" w:rsidRDefault="006F408D" w:rsidP="003669FE">
      <w:pPr>
        <w:pStyle w:val="Title"/>
        <w:rPr>
          <w:rFonts w:asciiTheme="minorHAnsi" w:hAnsiTheme="minorHAnsi" w:cstheme="minorHAnsi"/>
        </w:rPr>
      </w:pPr>
      <w:r w:rsidRPr="00E0395D">
        <w:rPr>
          <w:rFonts w:asciiTheme="minorHAnsi" w:hAnsiTheme="minorHAnsi" w:cstheme="minorHAnsi"/>
        </w:rPr>
        <w:t>Robert Frost “Out, Out</w:t>
      </w:r>
      <w:r w:rsidR="006F645F" w:rsidRPr="00E0395D">
        <w:rPr>
          <w:rFonts w:asciiTheme="minorHAnsi" w:hAnsiTheme="minorHAnsi" w:cstheme="minorHAnsi"/>
        </w:rPr>
        <w:t xml:space="preserve"> –“ (Paraphrased)</w:t>
      </w:r>
    </w:p>
    <w:p w14:paraId="12DBB4C9" w14:textId="77777777" w:rsidR="00D229F2" w:rsidRDefault="00FE60DE" w:rsidP="003669FE">
      <w:pPr>
        <w:pStyle w:val="NormalWeb"/>
        <w:ind w:firstLine="720"/>
        <w:divId w:val="1661957411"/>
        <w:rPr>
          <w:rFonts w:asciiTheme="minorHAnsi" w:hAnsiTheme="minorHAnsi" w:cstheme="minorHAnsi"/>
          <w:color w:val="000000"/>
        </w:rPr>
      </w:pPr>
      <w:r w:rsidRPr="00E0395D">
        <w:rPr>
          <w:rFonts w:asciiTheme="minorHAnsi" w:hAnsiTheme="minorHAnsi" w:cstheme="minorHAnsi"/>
          <w:color w:val="000000"/>
        </w:rPr>
        <w:t xml:space="preserve">There was a yard where woodcutters spent their time cutting wood with chainsaws that rattled and buzzed. The wood was sometimes cut into big, and sometimes into smaller chunks, and this poured saw dust everywhere. And the scent was nice anytime the wind blew. From where they worked, they could see five mountaintops that led to the city; Vermont. But they continued work in peace, and no incident occurred, and all appeared well, until evening. They should have rested then, because they had a boy working with them who was trying to prove himself a man. But they didn't. Not even a thirty minute break. Then his sister came out in her apron to tell them that supper was ready. At the excitement of supper, the boy, or the saw; one or the other collided, but the boy's hand did not escape. </w:t>
      </w:r>
    </w:p>
    <w:p w14:paraId="4C201948" w14:textId="6F7FBF53" w:rsidR="006F645F" w:rsidRPr="00E0395D" w:rsidRDefault="00FE60DE" w:rsidP="003669FE">
      <w:pPr>
        <w:pStyle w:val="NormalWeb"/>
        <w:ind w:firstLine="720"/>
        <w:divId w:val="1661957411"/>
        <w:rPr>
          <w:rFonts w:asciiTheme="minorHAnsi" w:hAnsiTheme="minorHAnsi" w:cstheme="minorHAnsi"/>
          <w:color w:val="000000"/>
        </w:rPr>
      </w:pPr>
      <w:r w:rsidRPr="00E0395D">
        <w:rPr>
          <w:rFonts w:asciiTheme="minorHAnsi" w:hAnsiTheme="minorHAnsi" w:cstheme="minorHAnsi"/>
          <w:color w:val="000000"/>
        </w:rPr>
        <w:t>His first reaction was a mournful laugh, and then he went to them walking lopsided, half begging, but also half to keep the blood from spilling away. It was then that he realized the consequences of this action. Because though he was a child at heart, he was old enough to know, and could understand. He started to beg his sister not to allow the doctor amputate his arm. But the arm was already beyond fixing. So when the doctor put him to sleep to see what he could do. It was already too late and the boy's life was slipping away. He lay struggling, tying hard to breathe through his lips, but he eventually died. And the others simply went back to work, since they were not the ones who had died</w:t>
      </w:r>
      <w:r w:rsidR="006F4D1C">
        <w:rPr>
          <w:rFonts w:asciiTheme="minorHAnsi" w:hAnsiTheme="minorHAnsi" w:cstheme="minorHAnsi"/>
          <w:color w:val="000000"/>
        </w:rPr>
        <w:t xml:space="preserve"> (Frost 12 – 13).</w:t>
      </w:r>
    </w:p>
    <w:p w14:paraId="2726CACE" w14:textId="77777777" w:rsidR="00D229F2" w:rsidRDefault="00D229F2" w:rsidP="003669FE">
      <w:pPr>
        <w:pStyle w:val="NormalWeb"/>
        <w:divId w:val="1661957411"/>
        <w:rPr>
          <w:rFonts w:asciiTheme="minorHAnsi" w:hAnsiTheme="minorHAnsi" w:cstheme="minorHAnsi"/>
          <w:b/>
          <w:bCs/>
          <w:i/>
          <w:iCs/>
          <w:color w:val="000000"/>
        </w:rPr>
      </w:pPr>
    </w:p>
    <w:p w14:paraId="0BAA8AA6" w14:textId="77777777" w:rsidR="00D229F2" w:rsidRDefault="00D229F2" w:rsidP="003669FE">
      <w:pPr>
        <w:pStyle w:val="NormalWeb"/>
        <w:divId w:val="1661957411"/>
        <w:rPr>
          <w:rFonts w:asciiTheme="minorHAnsi" w:hAnsiTheme="minorHAnsi" w:cstheme="minorHAnsi"/>
          <w:b/>
          <w:bCs/>
          <w:i/>
          <w:iCs/>
          <w:color w:val="000000"/>
        </w:rPr>
      </w:pPr>
    </w:p>
    <w:p w14:paraId="2A0FD015" w14:textId="163F0B8B" w:rsidR="00FE60DE" w:rsidRPr="00E0395D" w:rsidRDefault="00FE60DE" w:rsidP="003669FE">
      <w:pPr>
        <w:pStyle w:val="NormalWeb"/>
        <w:divId w:val="1661957411"/>
        <w:rPr>
          <w:rFonts w:asciiTheme="minorHAnsi" w:hAnsiTheme="minorHAnsi" w:cstheme="minorHAnsi"/>
          <w:b/>
          <w:bCs/>
          <w:i/>
          <w:iCs/>
        </w:rPr>
      </w:pPr>
      <w:r w:rsidRPr="00E0395D">
        <w:rPr>
          <w:rFonts w:asciiTheme="minorHAnsi" w:hAnsiTheme="minorHAnsi" w:cstheme="minorHAnsi"/>
          <w:b/>
          <w:bCs/>
          <w:i/>
          <w:iCs/>
          <w:color w:val="000000"/>
        </w:rPr>
        <w:lastRenderedPageBreak/>
        <w:t>Literal Meaning </w:t>
      </w:r>
    </w:p>
    <w:p w14:paraId="3BAE9191" w14:textId="77777777" w:rsidR="00FE60DE" w:rsidRPr="00E0395D" w:rsidRDefault="00FE60DE" w:rsidP="003669FE">
      <w:pPr>
        <w:pStyle w:val="NormalWeb"/>
        <w:ind w:firstLine="720"/>
        <w:divId w:val="1661957411"/>
        <w:rPr>
          <w:rFonts w:asciiTheme="minorHAnsi" w:hAnsiTheme="minorHAnsi" w:cstheme="minorHAnsi"/>
        </w:rPr>
      </w:pPr>
      <w:r w:rsidRPr="00E0395D">
        <w:rPr>
          <w:rFonts w:asciiTheme="minorHAnsi" w:hAnsiTheme="minorHAnsi" w:cstheme="minorHAnsi"/>
          <w:color w:val="000000"/>
        </w:rPr>
        <w:t>The poem tells us that there was a wood factory or a saw mill, where wood workers worked from dusk till dawn. And among them was a boy who was used to the work, and felt he was a grown man, but was still a child at heart. So we went to prove himself and no one stopped him, no one bothered to, because they felt he knew the dangers. But when his sister called for supper, he was too excited and accidentally put his hand onto the saw, and it cut dangerously deep, and then he begged that they do not cut it off as he had seen happen so many times. But when the doctor came and sedated him, it was already too late and he died. And as it was not their first time to witness such, the other workers continued with the same nonchalance.</w:t>
      </w:r>
    </w:p>
    <w:p w14:paraId="33133CA5" w14:textId="49FD85EE" w:rsidR="00FE60DE" w:rsidRDefault="00FE60DE" w:rsidP="003669FE">
      <w:pPr>
        <w:spacing w:after="240"/>
        <w:ind w:firstLine="0"/>
        <w:divId w:val="1661957411"/>
        <w:rPr>
          <w:rFonts w:eastAsia="Times New Roman" w:cstheme="minorHAnsi"/>
        </w:rPr>
      </w:pPr>
    </w:p>
    <w:p w14:paraId="1E07E496" w14:textId="2FD92243" w:rsidR="003669FE" w:rsidRDefault="003669FE" w:rsidP="003669FE">
      <w:pPr>
        <w:spacing w:after="240"/>
        <w:ind w:firstLine="0"/>
        <w:divId w:val="1661957411"/>
        <w:rPr>
          <w:rFonts w:eastAsia="Times New Roman" w:cstheme="minorHAnsi"/>
        </w:rPr>
      </w:pPr>
    </w:p>
    <w:p w14:paraId="38044107" w14:textId="163F7779" w:rsidR="003669FE" w:rsidRDefault="003669FE" w:rsidP="003669FE">
      <w:pPr>
        <w:spacing w:after="240"/>
        <w:ind w:firstLine="0"/>
        <w:divId w:val="1661957411"/>
        <w:rPr>
          <w:rFonts w:eastAsia="Times New Roman" w:cstheme="minorHAnsi"/>
        </w:rPr>
      </w:pPr>
    </w:p>
    <w:p w14:paraId="1BD70CD7" w14:textId="24144A35" w:rsidR="003669FE" w:rsidRDefault="003669FE" w:rsidP="003669FE">
      <w:pPr>
        <w:spacing w:after="240"/>
        <w:ind w:firstLine="0"/>
        <w:divId w:val="1661957411"/>
        <w:rPr>
          <w:rFonts w:eastAsia="Times New Roman" w:cstheme="minorHAnsi"/>
        </w:rPr>
      </w:pPr>
    </w:p>
    <w:p w14:paraId="396F8C46" w14:textId="07653C0A" w:rsidR="003669FE" w:rsidRDefault="003669FE" w:rsidP="003669FE">
      <w:pPr>
        <w:spacing w:after="240"/>
        <w:ind w:firstLine="0"/>
        <w:divId w:val="1661957411"/>
        <w:rPr>
          <w:rFonts w:eastAsia="Times New Roman" w:cstheme="minorHAnsi"/>
        </w:rPr>
      </w:pPr>
    </w:p>
    <w:p w14:paraId="51BD009B" w14:textId="5ACD2442" w:rsidR="003669FE" w:rsidRDefault="003669FE" w:rsidP="003669FE">
      <w:pPr>
        <w:spacing w:after="240"/>
        <w:ind w:firstLine="0"/>
        <w:divId w:val="1661957411"/>
        <w:rPr>
          <w:rFonts w:eastAsia="Times New Roman" w:cstheme="minorHAnsi"/>
        </w:rPr>
      </w:pPr>
    </w:p>
    <w:p w14:paraId="0AF4CBAD" w14:textId="6C365B33" w:rsidR="003669FE" w:rsidRDefault="003669FE" w:rsidP="003669FE">
      <w:pPr>
        <w:spacing w:after="240"/>
        <w:ind w:firstLine="0"/>
        <w:divId w:val="1661957411"/>
        <w:rPr>
          <w:rFonts w:eastAsia="Times New Roman" w:cstheme="minorHAnsi"/>
        </w:rPr>
      </w:pPr>
    </w:p>
    <w:p w14:paraId="7C55ABEF" w14:textId="7DB1EC20" w:rsidR="003669FE" w:rsidRDefault="003669FE" w:rsidP="003669FE">
      <w:pPr>
        <w:spacing w:after="240"/>
        <w:ind w:firstLine="0"/>
        <w:divId w:val="1661957411"/>
        <w:rPr>
          <w:rFonts w:eastAsia="Times New Roman" w:cstheme="minorHAnsi"/>
        </w:rPr>
      </w:pPr>
    </w:p>
    <w:p w14:paraId="2DBC9504" w14:textId="36AD8B00" w:rsidR="003669FE" w:rsidRDefault="003669FE" w:rsidP="003669FE">
      <w:pPr>
        <w:spacing w:after="240"/>
        <w:ind w:firstLine="0"/>
        <w:divId w:val="1661957411"/>
        <w:rPr>
          <w:rFonts w:eastAsia="Times New Roman" w:cstheme="minorHAnsi"/>
        </w:rPr>
      </w:pPr>
    </w:p>
    <w:p w14:paraId="3ABA62F4" w14:textId="1B731052" w:rsidR="003669FE" w:rsidRDefault="003669FE" w:rsidP="003669FE">
      <w:pPr>
        <w:spacing w:after="240"/>
        <w:ind w:firstLine="0"/>
        <w:divId w:val="1661957411"/>
        <w:rPr>
          <w:rFonts w:eastAsia="Times New Roman" w:cstheme="minorHAnsi"/>
        </w:rPr>
      </w:pPr>
    </w:p>
    <w:p w14:paraId="5DB95D40" w14:textId="77777777" w:rsidR="000913ED" w:rsidRDefault="000913ED" w:rsidP="003669FE">
      <w:pPr>
        <w:pStyle w:val="NormalWeb"/>
        <w:divId w:val="1661957411"/>
        <w:rPr>
          <w:rFonts w:asciiTheme="minorHAnsi" w:hAnsiTheme="minorHAnsi" w:cstheme="minorHAnsi"/>
          <w:color w:val="000000"/>
        </w:rPr>
      </w:pPr>
    </w:p>
    <w:p w14:paraId="5CEE3A58" w14:textId="685D48A9" w:rsidR="003669FE" w:rsidRDefault="003669FE" w:rsidP="003669FE">
      <w:pPr>
        <w:pStyle w:val="NormalWeb"/>
        <w:divId w:val="1661957411"/>
        <w:rPr>
          <w:rFonts w:asciiTheme="minorHAnsi" w:hAnsiTheme="minorHAnsi" w:cstheme="minorHAnsi"/>
          <w:color w:val="000000"/>
        </w:rPr>
      </w:pPr>
      <w:r>
        <w:rPr>
          <w:rFonts w:asciiTheme="minorHAnsi" w:hAnsiTheme="minorHAnsi" w:cstheme="minorHAnsi"/>
          <w:color w:val="000000"/>
        </w:rPr>
        <w:lastRenderedPageBreak/>
        <w:t>Works Cited</w:t>
      </w:r>
    </w:p>
    <w:p w14:paraId="040A5F09" w14:textId="640923E0" w:rsidR="00FE60DE" w:rsidRPr="00E0395D" w:rsidRDefault="00FE60DE" w:rsidP="003669FE">
      <w:pPr>
        <w:pStyle w:val="NormalWeb"/>
        <w:ind w:left="720" w:hanging="720"/>
        <w:divId w:val="1661957411"/>
        <w:rPr>
          <w:rFonts w:asciiTheme="minorHAnsi" w:hAnsiTheme="minorHAnsi" w:cstheme="minorHAnsi"/>
        </w:rPr>
      </w:pPr>
      <w:r w:rsidRPr="00E0395D">
        <w:rPr>
          <w:rFonts w:asciiTheme="minorHAnsi" w:hAnsiTheme="minorHAnsi" w:cstheme="minorHAnsi"/>
          <w:color w:val="000000"/>
        </w:rPr>
        <w:t>Frost, Robert, Edward Connery Lathem, and Edward Connery Lathem. </w:t>
      </w:r>
      <w:r w:rsidRPr="005539A6">
        <w:rPr>
          <w:rFonts w:asciiTheme="minorHAnsi" w:hAnsiTheme="minorHAnsi" w:cstheme="minorHAnsi"/>
          <w:i/>
          <w:iCs/>
          <w:color w:val="000000"/>
        </w:rPr>
        <w:t>The Poetry of Robert Frost: The Collected Poems, Complete and Unabridged</w:t>
      </w:r>
      <w:r w:rsidRPr="00E0395D">
        <w:rPr>
          <w:rFonts w:asciiTheme="minorHAnsi" w:hAnsiTheme="minorHAnsi" w:cstheme="minorHAnsi"/>
          <w:color w:val="000000"/>
        </w:rPr>
        <w:t>. 1st Owl Book ed. New York: H. Holt, 1979. Print.</w:t>
      </w:r>
      <w:r w:rsidR="00CA5945">
        <w:rPr>
          <w:rFonts w:asciiTheme="minorHAnsi" w:hAnsiTheme="minorHAnsi" w:cstheme="minorHAnsi"/>
          <w:color w:val="000000"/>
        </w:rPr>
        <w:t xml:space="preserve"> 12 -13 </w:t>
      </w:r>
    </w:p>
    <w:p w14:paraId="1CEC8EA0" w14:textId="77777777" w:rsidR="006013EC" w:rsidRPr="00E0395D" w:rsidRDefault="006013EC" w:rsidP="003669FE">
      <w:pPr>
        <w:rPr>
          <w:rFonts w:cstheme="minorHAnsi"/>
        </w:rPr>
      </w:pPr>
    </w:p>
    <w:sectPr w:rsidR="006013EC" w:rsidRPr="00E0395D">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E36C84" w14:textId="77777777" w:rsidR="00FE60DE" w:rsidRDefault="00FE60DE">
      <w:pPr>
        <w:spacing w:line="240" w:lineRule="auto"/>
      </w:pPr>
      <w:r>
        <w:separator/>
      </w:r>
    </w:p>
  </w:endnote>
  <w:endnote w:type="continuationSeparator" w:id="0">
    <w:p w14:paraId="27D74EC2" w14:textId="77777777" w:rsidR="00FE60DE" w:rsidRDefault="00FE6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C6F04" w14:textId="77777777" w:rsidR="00FE60DE" w:rsidRDefault="00FE60DE">
      <w:pPr>
        <w:spacing w:line="240" w:lineRule="auto"/>
      </w:pPr>
      <w:r>
        <w:separator/>
      </w:r>
    </w:p>
  </w:footnote>
  <w:footnote w:type="continuationSeparator" w:id="0">
    <w:p w14:paraId="4C2DBFB5" w14:textId="77777777" w:rsidR="00FE60DE" w:rsidRDefault="00FE60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CB607" w14:textId="77777777" w:rsidR="006013EC" w:rsidRDefault="00E137F0">
    <w:pPr>
      <w:pStyle w:val="Header"/>
    </w:pPr>
    <w:sdt>
      <w:sdtPr>
        <w:id w:val="1568531701"/>
        <w:placeholder>
          <w:docPart w:val="450A76AADA73194091CE5DA64F026E68"/>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F8226" w14:textId="77777777" w:rsidR="006013EC" w:rsidRDefault="00E137F0">
    <w:pPr>
      <w:pStyle w:val="Header"/>
    </w:pPr>
    <w:sdt>
      <w:sdtPr>
        <w:id w:val="-348181431"/>
        <w:placeholder>
          <w:docPart w:val="5B999C36FEA98E43BECD7655CB1E308B"/>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w:instrText>
    </w:r>
    <w:r>
      <w:instrText xml:space="preserve">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DE"/>
    <w:rsid w:val="000913ED"/>
    <w:rsid w:val="003669FE"/>
    <w:rsid w:val="005539A6"/>
    <w:rsid w:val="006013EC"/>
    <w:rsid w:val="006F408D"/>
    <w:rsid w:val="006F4D1C"/>
    <w:rsid w:val="006F645F"/>
    <w:rsid w:val="00CA5945"/>
    <w:rsid w:val="00D229F2"/>
    <w:rsid w:val="00E0395D"/>
    <w:rsid w:val="00E137F0"/>
    <w:rsid w:val="00FE6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74B32"/>
  <w15:chartTrackingRefBased/>
  <w15:docId w15:val="{E899D7ED-1791-FD45-BAAC-515B30CF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86362904">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61957411">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6C7BA382826D442946ADF92F7EAEBCF"/>
        <w:category>
          <w:name w:val="General"/>
          <w:gallery w:val="placeholder"/>
        </w:category>
        <w:types>
          <w:type w:val="bbPlcHdr"/>
        </w:types>
        <w:behaviors>
          <w:behavior w:val="content"/>
        </w:behaviors>
        <w:guid w:val="{2FF76894-8E6D-4443-A759-8F58FAB50464}"/>
      </w:docPartPr>
      <w:docPartBody>
        <w:p w:rsidR="00000000" w:rsidRDefault="00000000">
          <w:pPr>
            <w:pStyle w:val="B6C7BA382826D442946ADF92F7EAEBCF"/>
          </w:pPr>
          <w:r>
            <w:t>[Your Name]</w:t>
          </w:r>
        </w:p>
      </w:docPartBody>
    </w:docPart>
    <w:docPart>
      <w:docPartPr>
        <w:name w:val="2022645C86728742ACF425813713E4B6"/>
        <w:category>
          <w:name w:val="General"/>
          <w:gallery w:val="placeholder"/>
        </w:category>
        <w:types>
          <w:type w:val="bbPlcHdr"/>
        </w:types>
        <w:behaviors>
          <w:behavior w:val="content"/>
        </w:behaviors>
        <w:guid w:val="{4DBD9CD1-697C-A345-BF30-5DD2A53960A0}"/>
      </w:docPartPr>
      <w:docPartBody>
        <w:p w:rsidR="00000000" w:rsidRDefault="00000000">
          <w:pPr>
            <w:pStyle w:val="2022645C86728742ACF425813713E4B6"/>
          </w:pPr>
          <w:r>
            <w:t>[Instructor Name]</w:t>
          </w:r>
        </w:p>
      </w:docPartBody>
    </w:docPart>
    <w:docPart>
      <w:docPartPr>
        <w:name w:val="1C4DFA774127A041ACD36767A9F40EE2"/>
        <w:category>
          <w:name w:val="General"/>
          <w:gallery w:val="placeholder"/>
        </w:category>
        <w:types>
          <w:type w:val="bbPlcHdr"/>
        </w:types>
        <w:behaviors>
          <w:behavior w:val="content"/>
        </w:behaviors>
        <w:guid w:val="{7050542F-F012-A34C-9490-C75D7094AE55}"/>
      </w:docPartPr>
      <w:docPartBody>
        <w:p w:rsidR="00000000" w:rsidRDefault="00000000">
          <w:pPr>
            <w:pStyle w:val="1C4DFA774127A041ACD36767A9F40EE2"/>
          </w:pPr>
          <w:r>
            <w:t>[Course Number]</w:t>
          </w:r>
        </w:p>
      </w:docPartBody>
    </w:docPart>
    <w:docPart>
      <w:docPartPr>
        <w:name w:val="6B5533728514D049984904A9CAA87804"/>
        <w:category>
          <w:name w:val="General"/>
          <w:gallery w:val="placeholder"/>
        </w:category>
        <w:types>
          <w:type w:val="bbPlcHdr"/>
        </w:types>
        <w:behaviors>
          <w:behavior w:val="content"/>
        </w:behaviors>
        <w:guid w:val="{C89FCDC4-6D4B-3A4A-A844-33B6C9D90667}"/>
      </w:docPartPr>
      <w:docPartBody>
        <w:p w:rsidR="00000000" w:rsidRDefault="00000000">
          <w:pPr>
            <w:pStyle w:val="6B5533728514D049984904A9CAA87804"/>
          </w:pPr>
          <w:r>
            <w:t>[Date]</w:t>
          </w:r>
        </w:p>
      </w:docPartBody>
    </w:docPart>
    <w:docPart>
      <w:docPartPr>
        <w:name w:val="450A76AADA73194091CE5DA64F026E68"/>
        <w:category>
          <w:name w:val="General"/>
          <w:gallery w:val="placeholder"/>
        </w:category>
        <w:types>
          <w:type w:val="bbPlcHdr"/>
        </w:types>
        <w:behaviors>
          <w:behavior w:val="content"/>
        </w:behaviors>
        <w:guid w:val="{60B2740B-CEF5-F44E-8E53-74E5B1E24B2D}"/>
      </w:docPartPr>
      <w:docPartBody>
        <w:p w:rsidR="00000000" w:rsidRDefault="00000000">
          <w:pPr>
            <w:pStyle w:val="450A76AADA73194091CE5DA64F026E68"/>
          </w:pPr>
          <w:r>
            <w:t>Row Heading</w:t>
          </w:r>
        </w:p>
      </w:docPartBody>
    </w:docPart>
    <w:docPart>
      <w:docPartPr>
        <w:name w:val="5B999C36FEA98E43BECD7655CB1E308B"/>
        <w:category>
          <w:name w:val="General"/>
          <w:gallery w:val="placeholder"/>
        </w:category>
        <w:types>
          <w:type w:val="bbPlcHdr"/>
        </w:types>
        <w:behaviors>
          <w:behavior w:val="content"/>
        </w:behaviors>
        <w:guid w:val="{6FB4F3B7-5D89-424B-B91E-830A29A05C1D}"/>
      </w:docPartPr>
      <w:docPartBody>
        <w:p w:rsidR="00000000" w:rsidRDefault="00000000">
          <w:pPr>
            <w:pStyle w:val="5B999C36FEA98E43BECD7655CB1E308B"/>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C7BA382826D442946ADF92F7EAEBCF">
    <w:name w:val="B6C7BA382826D442946ADF92F7EAEBCF"/>
  </w:style>
  <w:style w:type="paragraph" w:customStyle="1" w:styleId="2022645C86728742ACF425813713E4B6">
    <w:name w:val="2022645C86728742ACF425813713E4B6"/>
  </w:style>
  <w:style w:type="paragraph" w:customStyle="1" w:styleId="1C4DFA774127A041ACD36767A9F40EE2">
    <w:name w:val="1C4DFA774127A041ACD36767A9F40EE2"/>
  </w:style>
  <w:style w:type="paragraph" w:customStyle="1" w:styleId="6B5533728514D049984904A9CAA87804">
    <w:name w:val="6B5533728514D049984904A9CAA87804"/>
  </w:style>
  <w:style w:type="paragraph" w:customStyle="1" w:styleId="690094E3E463CC4183EDC46F8450AEDE">
    <w:name w:val="690094E3E463CC4183EDC46F8450AEDE"/>
  </w:style>
  <w:style w:type="paragraph" w:customStyle="1" w:styleId="5EEEF3E71D73694A84F61F873791BFD6">
    <w:name w:val="5EEEF3E71D73694A84F61F873791BFD6"/>
  </w:style>
  <w:style w:type="character" w:styleId="Emphasis">
    <w:name w:val="Emphasis"/>
    <w:basedOn w:val="DefaultParagraphFont"/>
    <w:uiPriority w:val="2"/>
    <w:qFormat/>
    <w:rPr>
      <w:i/>
      <w:iCs/>
    </w:rPr>
  </w:style>
  <w:style w:type="paragraph" w:customStyle="1" w:styleId="A1935040B1FADB4990CE46286B29BF3C">
    <w:name w:val="A1935040B1FADB4990CE46286B29BF3C"/>
  </w:style>
  <w:style w:type="paragraph" w:customStyle="1" w:styleId="BD32596732DBB24AAFF3E0A56C092B44">
    <w:name w:val="BD32596732DBB24AAFF3E0A56C092B44"/>
  </w:style>
  <w:style w:type="paragraph" w:customStyle="1" w:styleId="5B1C4337F1AC8A4F9365F2F15F371190">
    <w:name w:val="5B1C4337F1AC8A4F9365F2F15F371190"/>
  </w:style>
  <w:style w:type="paragraph" w:customStyle="1" w:styleId="46632572F268EB4FB28D561AF376016B">
    <w:name w:val="46632572F268EB4FB28D561AF376016B"/>
  </w:style>
  <w:style w:type="paragraph" w:customStyle="1" w:styleId="39B6BDCF25D8CA4681FAAE74E02E8EC1">
    <w:name w:val="39B6BDCF25D8CA4681FAAE74E02E8EC1"/>
  </w:style>
  <w:style w:type="paragraph" w:customStyle="1" w:styleId="35959C57175C2B47B62BFDACF2CC3B0A">
    <w:name w:val="35959C57175C2B47B62BFDACF2CC3B0A"/>
  </w:style>
  <w:style w:type="paragraph" w:customStyle="1" w:styleId="450A76AADA73194091CE5DA64F026E68">
    <w:name w:val="450A76AADA73194091CE5DA64F026E68"/>
  </w:style>
  <w:style w:type="paragraph" w:customStyle="1" w:styleId="5B999C36FEA98E43BECD7655CB1E308B">
    <w:name w:val="5B999C36FEA98E43BECD7655CB1E308B"/>
  </w:style>
  <w:style w:type="paragraph" w:customStyle="1" w:styleId="BEBB927AB14C6643BDC0CCB8DF2791D0">
    <w:name w:val="BEBB927AB14C6643BDC0CCB8DF2791D0"/>
  </w:style>
  <w:style w:type="paragraph" w:customStyle="1" w:styleId="D196765496B20A46A7F58DAED28E9AF5">
    <w:name w:val="D196765496B20A46A7F58DAED28E9AF5"/>
  </w:style>
  <w:style w:type="paragraph" w:customStyle="1" w:styleId="C95200A9BDB06C419CBABD17839865E9">
    <w:name w:val="C95200A9BDB06C419CBABD17839865E9"/>
  </w:style>
  <w:style w:type="paragraph" w:customStyle="1" w:styleId="371A8A7A59F2C24C9C905A8DF4D15C3E">
    <w:name w:val="371A8A7A59F2C24C9C905A8DF4D15C3E"/>
  </w:style>
  <w:style w:type="paragraph" w:customStyle="1" w:styleId="5151275359274542A52276DA4451124C">
    <w:name w:val="5151275359274542A52276DA4451124C"/>
  </w:style>
  <w:style w:type="paragraph" w:customStyle="1" w:styleId="F9A4C6A1EB3EF04DB54D30F8953CECDC">
    <w:name w:val="F9A4C6A1EB3EF04DB54D30F8953CECDC"/>
  </w:style>
  <w:style w:type="paragraph" w:customStyle="1" w:styleId="37738AE259843F4EBE8676660DDA0C0D">
    <w:name w:val="37738AE259843F4EBE8676660DDA0C0D"/>
  </w:style>
  <w:style w:type="paragraph" w:styleId="Bibliography">
    <w:name w:val="Bibliography"/>
    <w:basedOn w:val="Normal"/>
    <w:next w:val="Normal"/>
    <w:uiPriority w:val="37"/>
    <w:semiHidden/>
    <w:unhideWhenUsed/>
  </w:style>
  <w:style w:type="paragraph" w:customStyle="1" w:styleId="57132ADFE985924888F97E0378FB353D">
    <w:name w:val="57132ADFE985924888F97E0378FB35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0</TotalTime>
  <Pages>3</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2</cp:revision>
  <dcterms:created xsi:type="dcterms:W3CDTF">2022-01-28T07:05:00Z</dcterms:created>
  <dcterms:modified xsi:type="dcterms:W3CDTF">2022-01-28T07:05:00Z</dcterms:modified>
</cp:coreProperties>
</file>