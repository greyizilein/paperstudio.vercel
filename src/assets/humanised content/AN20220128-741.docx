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rPr>
        <w:id w:val="1693653845"/>
        <w:placeholder>
          <w:docPart w:val="6147524C07A5FF4D8FEBAE45822E8829"/>
        </w:placeholder>
        <w:temporary/>
        <w:showingPlcHdr/>
        <w15:appearance w15:val="hidden"/>
        <w:text/>
      </w:sdtPr>
      <w:sdtEndPr/>
      <w:sdtContent>
        <w:p w14:paraId="2F5F22BF" w14:textId="77777777" w:rsidR="00D04FFC" w:rsidRPr="0009032B" w:rsidRDefault="007E65C2" w:rsidP="00A52E2C">
          <w:pPr>
            <w:pStyle w:val="NoSpacing"/>
            <w:rPr>
              <w:rFonts w:cstheme="minorHAnsi"/>
            </w:rPr>
          </w:pPr>
          <w:r w:rsidRPr="0009032B">
            <w:rPr>
              <w:rFonts w:cstheme="minorHAnsi"/>
            </w:rPr>
            <w:t>[Your Name]</w:t>
          </w:r>
        </w:p>
      </w:sdtContent>
    </w:sdt>
    <w:sdt>
      <w:sdtPr>
        <w:rPr>
          <w:rFonts w:cstheme="minorHAnsi"/>
        </w:rPr>
        <w:id w:val="933638082"/>
        <w:placeholder>
          <w:docPart w:val="5D789BD88660124E85004FD2BC9F8339"/>
        </w:placeholder>
        <w:temporary/>
        <w:showingPlcHdr/>
        <w15:appearance w15:val="hidden"/>
        <w:text/>
      </w:sdtPr>
      <w:sdtEndPr/>
      <w:sdtContent>
        <w:p w14:paraId="6FC4BAB9" w14:textId="77777777" w:rsidR="00D04FFC" w:rsidRPr="0009032B" w:rsidRDefault="007E65C2" w:rsidP="00A52E2C">
          <w:pPr>
            <w:pStyle w:val="NoSpacing"/>
            <w:rPr>
              <w:rFonts w:cstheme="minorHAnsi"/>
            </w:rPr>
          </w:pPr>
          <w:r w:rsidRPr="0009032B">
            <w:rPr>
              <w:rFonts w:cstheme="minorHAnsi"/>
            </w:rPr>
            <w:t>[Instructor Name]</w:t>
          </w:r>
        </w:p>
      </w:sdtContent>
    </w:sdt>
    <w:sdt>
      <w:sdtPr>
        <w:rPr>
          <w:rFonts w:cstheme="minorHAnsi"/>
        </w:rPr>
        <w:id w:val="-2127379683"/>
        <w:placeholder>
          <w:docPart w:val="BE05374A359A4F44A28D09A56E465580"/>
        </w:placeholder>
        <w:temporary/>
        <w:showingPlcHdr/>
        <w15:appearance w15:val="hidden"/>
        <w:text/>
      </w:sdtPr>
      <w:sdtEndPr/>
      <w:sdtContent>
        <w:p w14:paraId="693C3408" w14:textId="77777777" w:rsidR="00D04FFC" w:rsidRPr="0009032B" w:rsidRDefault="007E65C2" w:rsidP="00A52E2C">
          <w:pPr>
            <w:pStyle w:val="NoSpacing"/>
            <w:rPr>
              <w:rFonts w:cstheme="minorHAnsi"/>
            </w:rPr>
          </w:pPr>
          <w:r w:rsidRPr="0009032B">
            <w:rPr>
              <w:rFonts w:cstheme="minorHAnsi"/>
            </w:rPr>
            <w:t>[Course Number]</w:t>
          </w:r>
        </w:p>
      </w:sdtContent>
    </w:sdt>
    <w:sdt>
      <w:sdtPr>
        <w:rPr>
          <w:rFonts w:cstheme="minorHAnsi"/>
        </w:rPr>
        <w:id w:val="99534116"/>
        <w:placeholder>
          <w:docPart w:val="3A8DE0FCD5492142B35A4C0089C2FD46"/>
        </w:placeholder>
        <w:temporary/>
        <w:showingPlcHdr/>
        <w15:appearance w15:val="hidden"/>
        <w:text/>
      </w:sdtPr>
      <w:sdtEndPr/>
      <w:sdtContent>
        <w:p w14:paraId="45A4F53E" w14:textId="77777777" w:rsidR="00D04FFC" w:rsidRPr="0009032B" w:rsidRDefault="007E65C2" w:rsidP="00A52E2C">
          <w:pPr>
            <w:pStyle w:val="NoSpacing"/>
            <w:rPr>
              <w:rFonts w:cstheme="minorHAnsi"/>
            </w:rPr>
          </w:pPr>
          <w:r w:rsidRPr="0009032B">
            <w:rPr>
              <w:rFonts w:cstheme="minorHAnsi"/>
            </w:rPr>
            <w:t>[Date]</w:t>
          </w:r>
        </w:p>
      </w:sdtContent>
    </w:sdt>
    <w:p w14:paraId="6461194C" w14:textId="200BECDD" w:rsidR="00D04FFC" w:rsidRPr="0009032B" w:rsidRDefault="0009032B" w:rsidP="00A52E2C">
      <w:pPr>
        <w:pStyle w:val="Title"/>
        <w:rPr>
          <w:rFonts w:asciiTheme="minorHAnsi" w:hAnsiTheme="minorHAnsi" w:cstheme="minorHAnsi"/>
        </w:rPr>
      </w:pPr>
      <w:r w:rsidRPr="0009032B">
        <w:rPr>
          <w:rFonts w:asciiTheme="minorHAnsi" w:hAnsiTheme="minorHAnsi" w:cstheme="minorHAnsi"/>
        </w:rPr>
        <w:t xml:space="preserve">American Government Created Fertile Soil for the Economy </w:t>
      </w:r>
    </w:p>
    <w:p w14:paraId="04AD95DE" w14:textId="48501B26" w:rsidR="00703863" w:rsidRPr="0009032B" w:rsidRDefault="00CE7B98" w:rsidP="00A52E2C">
      <w:pPr>
        <w:pStyle w:val="NormalWeb"/>
        <w:divId w:val="156269474"/>
        <w:rPr>
          <w:rFonts w:asciiTheme="minorHAnsi" w:hAnsiTheme="minorHAnsi" w:cstheme="minorHAnsi"/>
        </w:rPr>
      </w:pPr>
      <w:r w:rsidRPr="0009032B">
        <w:rPr>
          <w:rFonts w:asciiTheme="minorHAnsi" w:hAnsiTheme="minorHAnsi" w:cstheme="minorHAnsi"/>
          <w:color w:val="000000"/>
        </w:rPr>
        <w:t xml:space="preserve">Unlike other states in the world where the leaders rule and the economy is a by product of their rule. The leaders of America did not go into power with this nonchalant attitude. From leader to leader, it was as if the baton was passed on. Every leader that took office did their best to make sure they elevated the economic situation to a new level. Therefore, the </w:t>
      </w:r>
      <w:r w:rsidR="00703863" w:rsidRPr="0009032B">
        <w:rPr>
          <w:rFonts w:asciiTheme="minorHAnsi" w:hAnsiTheme="minorHAnsi" w:cstheme="minorHAnsi"/>
          <w:color w:val="000000"/>
        </w:rPr>
        <w:t>argument</w:t>
      </w:r>
      <w:r w:rsidRPr="0009032B">
        <w:rPr>
          <w:rFonts w:asciiTheme="minorHAnsi" w:hAnsiTheme="minorHAnsi" w:cstheme="minorHAnsi"/>
          <w:color w:val="000000"/>
        </w:rPr>
        <w:t xml:space="preserve"> that the American government created a fertile soil to allow for a flourishing of the economy is balanced, fair, and is entirely accurate. </w:t>
      </w:r>
    </w:p>
    <w:p w14:paraId="040E4490" w14:textId="77777777" w:rsidR="00703863" w:rsidRPr="0009032B" w:rsidRDefault="00CE7B98" w:rsidP="00A52E2C">
      <w:pPr>
        <w:pStyle w:val="NormalWeb"/>
        <w:ind w:firstLine="720"/>
        <w:divId w:val="156269474"/>
        <w:rPr>
          <w:rFonts w:asciiTheme="minorHAnsi" w:hAnsiTheme="minorHAnsi" w:cstheme="minorHAnsi"/>
        </w:rPr>
      </w:pPr>
      <w:r w:rsidRPr="0009032B">
        <w:rPr>
          <w:rFonts w:asciiTheme="minorHAnsi" w:hAnsiTheme="minorHAnsi" w:cstheme="minorHAnsi"/>
          <w:color w:val="000000"/>
        </w:rPr>
        <w:t>As history will prove, the American government took great pains targeting their efforts toward ensuring that the people were granted the ability to create wealth on their own without the government standing in their way. The first effort of the government toward creating an economically capable nation was the establishment of capitalism. This gave the people the liberty to explore various options that led to development. Backed by the government, the people used their creativity to open up businesses with their innovations being assisted by the government. </w:t>
      </w:r>
    </w:p>
    <w:p w14:paraId="4996DD86" w14:textId="23E2187D" w:rsidR="00703863" w:rsidRPr="0009032B" w:rsidRDefault="00CE7B98" w:rsidP="00A52E2C">
      <w:pPr>
        <w:pStyle w:val="NormalWeb"/>
        <w:ind w:firstLine="720"/>
        <w:divId w:val="156269474"/>
        <w:rPr>
          <w:rFonts w:asciiTheme="minorHAnsi" w:hAnsiTheme="minorHAnsi" w:cstheme="minorHAnsi"/>
        </w:rPr>
      </w:pPr>
      <w:r w:rsidRPr="0009032B">
        <w:rPr>
          <w:rFonts w:asciiTheme="minorHAnsi" w:hAnsiTheme="minorHAnsi" w:cstheme="minorHAnsi"/>
          <w:color w:val="000000"/>
        </w:rPr>
        <w:t>The government also set a land tenure system that did not burden the less privileged in society. The logic behind this was that, if the less privileged were not worried about what to eat and where to sleep, they too like the rich is society could think on the greater things and join in the flow of what to create and how to better the society.</w:t>
      </w:r>
      <w:r w:rsidR="00A52E2C">
        <w:rPr>
          <w:rFonts w:asciiTheme="minorHAnsi" w:hAnsiTheme="minorHAnsi" w:cstheme="minorHAnsi"/>
        </w:rPr>
        <w:t xml:space="preserve"> </w:t>
      </w:r>
      <w:r w:rsidRPr="0009032B">
        <w:rPr>
          <w:rFonts w:asciiTheme="minorHAnsi" w:hAnsiTheme="minorHAnsi" w:cstheme="minorHAnsi"/>
          <w:color w:val="000000"/>
        </w:rPr>
        <w:t xml:space="preserve">Another thing the government did was the subsidizing of transportation and the provision of royalties to inventors. These royalties served as incentives to show the inventors that the government supported their work and </w:t>
      </w:r>
      <w:r w:rsidRPr="0009032B">
        <w:rPr>
          <w:rFonts w:asciiTheme="minorHAnsi" w:hAnsiTheme="minorHAnsi" w:cstheme="minorHAnsi"/>
          <w:color w:val="000000"/>
        </w:rPr>
        <w:lastRenderedPageBreak/>
        <w:t>recognized their efforts. The subsidies in transport naturally led to more people having access to transport systems which led to more movement in goods and services, and thus equals the circulation of money, goods, and services, which is the sign of a healthy thriving economy.</w:t>
      </w:r>
    </w:p>
    <w:p w14:paraId="0D0DB050" w14:textId="77777777" w:rsidR="00703863" w:rsidRPr="0009032B" w:rsidRDefault="00CE7B98" w:rsidP="00A52E2C">
      <w:pPr>
        <w:pStyle w:val="NormalWeb"/>
        <w:ind w:firstLine="720"/>
        <w:divId w:val="156269474"/>
        <w:rPr>
          <w:rFonts w:asciiTheme="minorHAnsi" w:hAnsiTheme="minorHAnsi" w:cstheme="minorHAnsi"/>
        </w:rPr>
      </w:pPr>
      <w:r w:rsidRPr="0009032B">
        <w:rPr>
          <w:rFonts w:asciiTheme="minorHAnsi" w:hAnsiTheme="minorHAnsi" w:cstheme="minorHAnsi"/>
          <w:color w:val="000000"/>
        </w:rPr>
        <w:t>In the banking sector, people were granted lots of loans to use to explore various forms of business. And when mineral resources were discovered, the government, unlike most, made it open to the public and granted them the right tools for their building. They also funded inventors like Thomas Edison, and applied their inventions to practical areas as it came. </w:t>
      </w:r>
    </w:p>
    <w:p w14:paraId="22D6A05E" w14:textId="262C5034" w:rsidR="00CE7B98" w:rsidRPr="0009032B" w:rsidRDefault="00CE7B98" w:rsidP="00A52E2C">
      <w:pPr>
        <w:pStyle w:val="NormalWeb"/>
        <w:ind w:firstLine="720"/>
        <w:divId w:val="156269474"/>
        <w:rPr>
          <w:rFonts w:asciiTheme="minorHAnsi" w:hAnsiTheme="minorHAnsi" w:cstheme="minorHAnsi"/>
        </w:rPr>
      </w:pPr>
      <w:r w:rsidRPr="0009032B">
        <w:rPr>
          <w:rFonts w:asciiTheme="minorHAnsi" w:hAnsiTheme="minorHAnsi" w:cstheme="minorHAnsi"/>
          <w:color w:val="000000"/>
        </w:rPr>
        <w:t>In conclusion, if it wasn't for the policies and actions of the government, the American economy would have been like most other countries in the world today. While all countries have inventors and sometimes more resources than America had, the difference was in the role of the government and how I chose to approach them. If not for the government creating the fertile soil, the economy would not have flourished. </w:t>
      </w:r>
    </w:p>
    <w:p w14:paraId="1ED2EF79" w14:textId="77777777" w:rsidR="00D04FFC" w:rsidRPr="0009032B" w:rsidRDefault="00D04FFC" w:rsidP="00A52E2C">
      <w:pPr>
        <w:rPr>
          <w:rFonts w:cstheme="minorHAnsi"/>
        </w:rPr>
      </w:pPr>
    </w:p>
    <w:sectPr w:rsidR="00D04FFC" w:rsidRPr="0009032B">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C8B14" w14:textId="77777777" w:rsidR="00CE7B98" w:rsidRDefault="00CE7B98">
      <w:pPr>
        <w:spacing w:line="240" w:lineRule="auto"/>
      </w:pPr>
      <w:r>
        <w:separator/>
      </w:r>
    </w:p>
  </w:endnote>
  <w:endnote w:type="continuationSeparator" w:id="0">
    <w:p w14:paraId="2DF8B6A6" w14:textId="77777777" w:rsidR="00CE7B98" w:rsidRDefault="00CE7B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59A21" w14:textId="77777777" w:rsidR="00CE7B98" w:rsidRDefault="00CE7B98">
      <w:pPr>
        <w:spacing w:line="240" w:lineRule="auto"/>
      </w:pPr>
      <w:r>
        <w:separator/>
      </w:r>
    </w:p>
  </w:footnote>
  <w:footnote w:type="continuationSeparator" w:id="0">
    <w:p w14:paraId="46BFD917" w14:textId="77777777" w:rsidR="00CE7B98" w:rsidRDefault="00CE7B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15288" w14:textId="77777777" w:rsidR="00D04FFC" w:rsidRDefault="007E65C2">
    <w:pPr>
      <w:pStyle w:val="Header"/>
    </w:pPr>
    <w:sdt>
      <w:sdtPr>
        <w:id w:val="1568531701"/>
        <w:placeholder>
          <w:docPart w:val="CC4DD38E9F6DA948A221C7C11B67B965"/>
        </w:placeholder>
        <w:showingPlcHdr/>
        <w:dataBinding w:prefixMappings="xmlns:ns0='http://schemas.microsoft.com/office/2006/coverPageProps' " w:xpath="/ns0:CoverPageProperties[1]/ns0:Abstract[1]" w:storeItemID="{55AF091B-3C7A-41E3-B477-F2FDAA23CFDA}"/>
        <w15:appearance w15:val="hidden"/>
        <w:text/>
      </w:sdtPr>
      <w:sdtEndPr/>
      <w:sdtContent>
        <w:r>
          <w:t>[Last Name]</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2A061" w14:textId="77777777" w:rsidR="00D04FFC" w:rsidRDefault="007E65C2">
    <w:pPr>
      <w:pStyle w:val="Header"/>
    </w:pPr>
    <w:sdt>
      <w:sdtPr>
        <w:id w:val="-348181431"/>
        <w:placeholder>
          <w:docPart w:val="7A4987DC7E8D3D46BE8AB1FA5BB66C7B"/>
        </w:placeholder>
        <w:showingPlcHdr/>
        <w:dataBinding w:prefixMappings="xmlns:ns0='http://schemas.microsoft.com/office/2006/coverPageProps' " w:xpath="/ns0:CoverPageProperties[1]/ns0:Abstract[1]" w:storeItemID="{55AF091B-3C7A-41E3-B477-F2FDAA23CFDA}"/>
        <w15:appearance w15:val="hidden"/>
        <w:text/>
      </w:sdtPr>
      <w:sdtEndPr/>
      <w:sdtContent>
        <w:r>
          <w:t>[Last Name]</w:t>
        </w:r>
      </w:sdtContent>
    </w:sdt>
    <w:r>
      <w:t xml:space="preserve"> </w:t>
    </w:r>
    <w:r>
      <w:fldChar w:fldCharType="begin"/>
    </w:r>
    <w:r>
      <w:instrText xml:space="preserve"> PAGE   \* MER</w:instrText>
    </w:r>
    <w:r>
      <w:instrText xml:space="preserve">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B98"/>
    <w:rsid w:val="0009032B"/>
    <w:rsid w:val="00703863"/>
    <w:rsid w:val="007E65C2"/>
    <w:rsid w:val="00A52E2C"/>
    <w:rsid w:val="00CE7B98"/>
    <w:rsid w:val="00D04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DD5E8"/>
  <w15:chartTrackingRefBased/>
  <w15:docId w15:val="{0FA4B967-91E7-CF40-9CFD-5AD04DC83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156269474">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29497504">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273126886">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glossaryDocument" Target="glossary/document.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ntTable" Target="fontTable.xml" /><Relationship Id="rId5" Type="http://schemas.openxmlformats.org/officeDocument/2006/relationships/settings" Target="settings.xml" /><Relationship Id="rId10" Type="http://schemas.openxmlformats.org/officeDocument/2006/relationships/header" Target="header2.xml" /><Relationship Id="rId4" Type="http://schemas.openxmlformats.org/officeDocument/2006/relationships/styles" Target="styles.xml" /><Relationship Id="rId9" Type="http://schemas.openxmlformats.org/officeDocument/2006/relationships/header" Target="header1.xml" /></Relationships>
</file>

<file path=word/_rels/settings.xml.rels><?xml version="1.0" encoding="UTF-8" standalone="yes"?>
<Relationships xmlns="http://schemas.openxmlformats.org/package/2006/relationships"><Relationship Id="rId1" Type="http://schemas.openxmlformats.org/officeDocument/2006/relationships/attachedTemplate" Target="%7bA7DC2D46-B132-9F49-B4F9-967A69E5AA99%7dtf50002068.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47524C07A5FF4D8FEBAE45822E8829"/>
        <w:category>
          <w:name w:val="General"/>
          <w:gallery w:val="placeholder"/>
        </w:category>
        <w:types>
          <w:type w:val="bbPlcHdr"/>
        </w:types>
        <w:behaviors>
          <w:behavior w:val="content"/>
        </w:behaviors>
        <w:guid w:val="{5BF189D7-C4D9-0645-9032-00FEB963C13D}"/>
      </w:docPartPr>
      <w:docPartBody>
        <w:p w:rsidR="00000000" w:rsidRDefault="00000000">
          <w:pPr>
            <w:pStyle w:val="6147524C07A5FF4D8FEBAE45822E8829"/>
          </w:pPr>
          <w:r>
            <w:t>[Your Name]</w:t>
          </w:r>
        </w:p>
      </w:docPartBody>
    </w:docPart>
    <w:docPart>
      <w:docPartPr>
        <w:name w:val="5D789BD88660124E85004FD2BC9F8339"/>
        <w:category>
          <w:name w:val="General"/>
          <w:gallery w:val="placeholder"/>
        </w:category>
        <w:types>
          <w:type w:val="bbPlcHdr"/>
        </w:types>
        <w:behaviors>
          <w:behavior w:val="content"/>
        </w:behaviors>
        <w:guid w:val="{46663241-6C17-3846-A075-D47C81E35E72}"/>
      </w:docPartPr>
      <w:docPartBody>
        <w:p w:rsidR="00000000" w:rsidRDefault="00000000">
          <w:pPr>
            <w:pStyle w:val="5D789BD88660124E85004FD2BC9F8339"/>
          </w:pPr>
          <w:r>
            <w:t>[Instructor Name]</w:t>
          </w:r>
        </w:p>
      </w:docPartBody>
    </w:docPart>
    <w:docPart>
      <w:docPartPr>
        <w:name w:val="BE05374A359A4F44A28D09A56E465580"/>
        <w:category>
          <w:name w:val="General"/>
          <w:gallery w:val="placeholder"/>
        </w:category>
        <w:types>
          <w:type w:val="bbPlcHdr"/>
        </w:types>
        <w:behaviors>
          <w:behavior w:val="content"/>
        </w:behaviors>
        <w:guid w:val="{31582B42-9559-ED44-B598-284D1E8DA4DE}"/>
      </w:docPartPr>
      <w:docPartBody>
        <w:p w:rsidR="00000000" w:rsidRDefault="00000000">
          <w:pPr>
            <w:pStyle w:val="BE05374A359A4F44A28D09A56E465580"/>
          </w:pPr>
          <w:r>
            <w:t>[Course Number]</w:t>
          </w:r>
        </w:p>
      </w:docPartBody>
    </w:docPart>
    <w:docPart>
      <w:docPartPr>
        <w:name w:val="3A8DE0FCD5492142B35A4C0089C2FD46"/>
        <w:category>
          <w:name w:val="General"/>
          <w:gallery w:val="placeholder"/>
        </w:category>
        <w:types>
          <w:type w:val="bbPlcHdr"/>
        </w:types>
        <w:behaviors>
          <w:behavior w:val="content"/>
        </w:behaviors>
        <w:guid w:val="{91367297-013A-EB42-9ABC-BC2F76391832}"/>
      </w:docPartPr>
      <w:docPartBody>
        <w:p w:rsidR="00000000" w:rsidRDefault="00000000">
          <w:pPr>
            <w:pStyle w:val="3A8DE0FCD5492142B35A4C0089C2FD46"/>
          </w:pPr>
          <w:r>
            <w:t>[Date]</w:t>
          </w:r>
        </w:p>
      </w:docPartBody>
    </w:docPart>
    <w:docPart>
      <w:docPartPr>
        <w:name w:val="CC4DD38E9F6DA948A221C7C11B67B965"/>
        <w:category>
          <w:name w:val="General"/>
          <w:gallery w:val="placeholder"/>
        </w:category>
        <w:types>
          <w:type w:val="bbPlcHdr"/>
        </w:types>
        <w:behaviors>
          <w:behavior w:val="content"/>
        </w:behaviors>
        <w:guid w:val="{8B2548EF-51E4-8745-9009-3AB74267D114}"/>
      </w:docPartPr>
      <w:docPartBody>
        <w:p w:rsidR="00000000" w:rsidRDefault="00000000">
          <w:pPr>
            <w:pStyle w:val="CC4DD38E9F6DA948A221C7C11B67B965"/>
          </w:pPr>
          <w:r>
            <w:t>Row Heading</w:t>
          </w:r>
        </w:p>
      </w:docPartBody>
    </w:docPart>
    <w:docPart>
      <w:docPartPr>
        <w:name w:val="7A4987DC7E8D3D46BE8AB1FA5BB66C7B"/>
        <w:category>
          <w:name w:val="General"/>
          <w:gallery w:val="placeholder"/>
        </w:category>
        <w:types>
          <w:type w:val="bbPlcHdr"/>
        </w:types>
        <w:behaviors>
          <w:behavior w:val="content"/>
        </w:behaviors>
        <w:guid w:val="{6E4FB911-B6FB-AF4D-8C5E-53A7D238E548}"/>
      </w:docPartPr>
      <w:docPartBody>
        <w:p w:rsidR="00000000" w:rsidRDefault="00000000">
          <w:pPr>
            <w:pStyle w:val="7A4987DC7E8D3D46BE8AB1FA5BB66C7B"/>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147524C07A5FF4D8FEBAE45822E8829">
    <w:name w:val="6147524C07A5FF4D8FEBAE45822E8829"/>
  </w:style>
  <w:style w:type="paragraph" w:customStyle="1" w:styleId="5D789BD88660124E85004FD2BC9F8339">
    <w:name w:val="5D789BD88660124E85004FD2BC9F8339"/>
  </w:style>
  <w:style w:type="paragraph" w:customStyle="1" w:styleId="BE05374A359A4F44A28D09A56E465580">
    <w:name w:val="BE05374A359A4F44A28D09A56E465580"/>
  </w:style>
  <w:style w:type="paragraph" w:customStyle="1" w:styleId="3A8DE0FCD5492142B35A4C0089C2FD46">
    <w:name w:val="3A8DE0FCD5492142B35A4C0089C2FD46"/>
  </w:style>
  <w:style w:type="paragraph" w:customStyle="1" w:styleId="D566290C161AE84EB199BBF1B5339DB0">
    <w:name w:val="D566290C161AE84EB199BBF1B5339DB0"/>
  </w:style>
  <w:style w:type="paragraph" w:customStyle="1" w:styleId="593E7A684CEE074094EC752DAB1F4C61">
    <w:name w:val="593E7A684CEE074094EC752DAB1F4C61"/>
  </w:style>
  <w:style w:type="character" w:styleId="Emphasis">
    <w:name w:val="Emphasis"/>
    <w:basedOn w:val="DefaultParagraphFont"/>
    <w:uiPriority w:val="2"/>
    <w:qFormat/>
    <w:rPr>
      <w:i/>
      <w:iCs/>
    </w:rPr>
  </w:style>
  <w:style w:type="paragraph" w:customStyle="1" w:styleId="6E8E138FC984A24EA2B9E3D472F85EED">
    <w:name w:val="6E8E138FC984A24EA2B9E3D472F85EED"/>
  </w:style>
  <w:style w:type="paragraph" w:customStyle="1" w:styleId="55F9CA13E1B1B746B93D6CE0671E068E">
    <w:name w:val="55F9CA13E1B1B746B93D6CE0671E068E"/>
  </w:style>
  <w:style w:type="paragraph" w:customStyle="1" w:styleId="9C50848586AB4B49A9AA328E4E97834F">
    <w:name w:val="9C50848586AB4B49A9AA328E4E97834F"/>
  </w:style>
  <w:style w:type="paragraph" w:customStyle="1" w:styleId="B5BCD592F505614FB30EBBDB512C5C39">
    <w:name w:val="B5BCD592F505614FB30EBBDB512C5C39"/>
  </w:style>
  <w:style w:type="paragraph" w:customStyle="1" w:styleId="81EE42BE95CC354E9FEB9D697F0AF522">
    <w:name w:val="81EE42BE95CC354E9FEB9D697F0AF522"/>
  </w:style>
  <w:style w:type="paragraph" w:customStyle="1" w:styleId="8AAB1D36C0A09C488494EE12C47CBE17">
    <w:name w:val="8AAB1D36C0A09C488494EE12C47CBE17"/>
  </w:style>
  <w:style w:type="paragraph" w:customStyle="1" w:styleId="CC4DD38E9F6DA948A221C7C11B67B965">
    <w:name w:val="CC4DD38E9F6DA948A221C7C11B67B965"/>
  </w:style>
  <w:style w:type="paragraph" w:customStyle="1" w:styleId="7A4987DC7E8D3D46BE8AB1FA5BB66C7B">
    <w:name w:val="7A4987DC7E8D3D46BE8AB1FA5BB66C7B"/>
  </w:style>
  <w:style w:type="paragraph" w:customStyle="1" w:styleId="8F0221ED6FC5AC44833E0D8DFE8C0769">
    <w:name w:val="8F0221ED6FC5AC44833E0D8DFE8C0769"/>
  </w:style>
  <w:style w:type="paragraph" w:customStyle="1" w:styleId="A34A52897488F24184BD870C28C392D7">
    <w:name w:val="A34A52897488F24184BD870C28C392D7"/>
  </w:style>
  <w:style w:type="paragraph" w:customStyle="1" w:styleId="7EF9EBF5F677BF4783D0970EF8002211">
    <w:name w:val="7EF9EBF5F677BF4783D0970EF8002211"/>
  </w:style>
  <w:style w:type="paragraph" w:customStyle="1" w:styleId="A8D59FC3ACBEE74B90EF1DA9263832B7">
    <w:name w:val="A8D59FC3ACBEE74B90EF1DA9263832B7"/>
  </w:style>
  <w:style w:type="paragraph" w:customStyle="1" w:styleId="D049CC5F9952214CA7B7111FAC0DE862">
    <w:name w:val="D049CC5F9952214CA7B7111FAC0DE862"/>
  </w:style>
  <w:style w:type="paragraph" w:customStyle="1" w:styleId="BDAA512F9F6E684D9F4CE6796A42DBF0">
    <w:name w:val="BDAA512F9F6E684D9F4CE6796A42DBF0"/>
  </w:style>
  <w:style w:type="paragraph" w:customStyle="1" w:styleId="517C381652EBF2459E0B8F8C1F2FC2A2">
    <w:name w:val="517C381652EBF2459E0B8F8C1F2FC2A2"/>
  </w:style>
  <w:style w:type="paragraph" w:styleId="Bibliography">
    <w:name w:val="Bibliography"/>
    <w:basedOn w:val="Normal"/>
    <w:next w:val="Normal"/>
    <w:uiPriority w:val="37"/>
    <w:semiHidden/>
    <w:unhideWhenUsed/>
  </w:style>
  <w:style w:type="paragraph" w:customStyle="1" w:styleId="ADA878F62BA94045B18C43803C0BDC00">
    <w:name w:val="ADA878F62BA94045B18C43803C0BDC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{A7DC2D46-B132-9F49-B4F9-967A69E5AA99}tf50002068.dotx</Template>
  <TotalTime>0</TotalTime>
  <Pages>2</Pages>
  <Words>421</Words>
  <Characters>2403</Characters>
  <Application>Microsoft Office Word</Application>
  <DocSecurity>0</DocSecurity>
  <Lines>20</Lines>
  <Paragraphs>5</Paragraphs>
  <ScaleCrop>false</ScaleCrop>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izilein asher</dc:creator>
  <cp:keywords/>
  <cp:lastModifiedBy>izilein asher</cp:lastModifiedBy>
  <cp:revision>2</cp:revision>
  <dcterms:created xsi:type="dcterms:W3CDTF">2022-01-28T10:44:00Z</dcterms:created>
  <dcterms:modified xsi:type="dcterms:W3CDTF">2022-01-28T10:44:00Z</dcterms:modified>
</cp:coreProperties>
</file>