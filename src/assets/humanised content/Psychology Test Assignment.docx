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350B97" w14:textId="4B264ADB" w:rsidR="004D6B86" w:rsidRDefault="003F7A48">
      <w:pPr>
        <w:pStyle w:val="Title"/>
      </w:pPr>
      <w:r>
        <w:t>Psychology Test Assignment</w:t>
      </w:r>
    </w:p>
    <w:p w14:paraId="3E0A8DA0" w14:textId="77777777" w:rsidR="004D6B86" w:rsidRDefault="00214E04">
      <w:pPr>
        <w:pStyle w:val="Title2"/>
      </w:pPr>
      <w:sdt>
        <w:sdtPr>
          <w:alias w:val="Enter Author Name(s), First M. Last, Omit Titles and Degrees:"/>
          <w:tag w:val="Enter Author Name(s), First M. Last, Omit Titles and Degrees:"/>
          <w:id w:val="-523712377"/>
          <w:placeholder>
            <w:docPart w:val="DB16DC859C5449C1B9CB3B31C3BB8D79"/>
          </w:placeholder>
          <w:temporary/>
          <w:showingPlcHdr/>
          <w15:appearance w15:val="hidden"/>
        </w:sdtPr>
        <w:sdtEndPr/>
        <w:sdtContent>
          <w:r w:rsidR="00A4757D">
            <w:t>Author Name(s), First M. Last, Omit Titles and Degrees</w:t>
          </w:r>
        </w:sdtContent>
      </w:sdt>
    </w:p>
    <w:p w14:paraId="35E81103" w14:textId="77777777" w:rsidR="004D6B86" w:rsidRDefault="00214E04">
      <w:pPr>
        <w:pStyle w:val="Title2"/>
      </w:pPr>
      <w:sdt>
        <w:sdtPr>
          <w:alias w:val="Enter institutional affiliation(s):"/>
          <w:tag w:val="Enter institutional affiliation(s):"/>
          <w:id w:val="2102991146"/>
          <w:placeholder>
            <w:docPart w:val="4F9940F3AD2A46D7BACF51D97E7C2B3A"/>
          </w:placeholder>
          <w:temporary/>
          <w:showingPlcHdr/>
          <w15:appearance w15:val="hidden"/>
        </w:sdtPr>
        <w:sdtEndPr/>
        <w:sdtContent>
          <w:r w:rsidR="00A4757D">
            <w:t>Institutional Affiliation(s)</w:t>
          </w:r>
        </w:sdtContent>
      </w:sdt>
    </w:p>
    <w:p w14:paraId="7B29769E" w14:textId="262203DF" w:rsidR="004D6B86" w:rsidRDefault="004D6B86"/>
    <w:p w14:paraId="00B884B6" w14:textId="2F0822B5" w:rsidR="006D7EE9" w:rsidRPr="00411857" w:rsidRDefault="003F7A48" w:rsidP="006D7EE9">
      <w:pPr>
        <w:pStyle w:val="SectionTitle"/>
        <w:rPr>
          <w:rFonts w:asciiTheme="minorHAnsi" w:hAnsiTheme="minorHAnsi" w:cstheme="minorHAnsi"/>
        </w:rPr>
      </w:pPr>
      <w:r w:rsidRPr="00411857">
        <w:rPr>
          <w:rFonts w:asciiTheme="minorHAnsi" w:hAnsiTheme="minorHAnsi" w:cstheme="minorHAnsi"/>
        </w:rPr>
        <w:lastRenderedPageBreak/>
        <w:t>Psychology Test Assignment</w:t>
      </w:r>
    </w:p>
    <w:p w14:paraId="74D11F37" w14:textId="28A76EAE" w:rsidR="00411857" w:rsidRPr="00411857" w:rsidRDefault="00411857" w:rsidP="00315311">
      <w:pPr>
        <w:rPr>
          <w:rFonts w:cstheme="minorHAnsi"/>
          <w:color w:val="111111"/>
          <w:spacing w:val="-3"/>
          <w:bdr w:val="none" w:sz="0" w:space="0" w:color="auto" w:frame="1"/>
          <w:shd w:val="clear" w:color="auto" w:fill="FAFAFA"/>
        </w:rPr>
      </w:pPr>
      <w:r w:rsidRPr="00411857">
        <w:rPr>
          <w:rFonts w:cstheme="minorHAnsi"/>
          <w:color w:val="111111"/>
          <w:spacing w:val="-3"/>
          <w:bdr w:val="none" w:sz="0" w:space="0" w:color="auto" w:frame="1"/>
          <w:shd w:val="clear" w:color="auto" w:fill="FAFAFA"/>
        </w:rPr>
        <w:t>In 2009, Chris Brown, the famous singer, beat his celebrity girlfriend</w:t>
      </w:r>
      <w:r>
        <w:rPr>
          <w:rFonts w:cstheme="minorHAnsi"/>
          <w:color w:val="111111"/>
          <w:spacing w:val="-3"/>
          <w:bdr w:val="none" w:sz="0" w:space="0" w:color="auto" w:frame="1"/>
          <w:shd w:val="clear" w:color="auto" w:fill="FAFAFA"/>
        </w:rPr>
        <w:t xml:space="preserve"> Rihanna, l</w:t>
      </w:r>
      <w:r w:rsidRPr="00411857">
        <w:rPr>
          <w:rFonts w:cstheme="minorHAnsi"/>
          <w:color w:val="111111"/>
          <w:spacing w:val="-3"/>
          <w:bdr w:val="none" w:sz="0" w:space="0" w:color="auto" w:frame="1"/>
          <w:shd w:val="clear" w:color="auto" w:fill="FAFAFA"/>
        </w:rPr>
        <w:t xml:space="preserve">eaving her with a black eye and bruised lips. He claimed it was an act of self-defense and not one born out of violence. According to the singer, he and Rihanna had a volatile relationship. Brown claimed that she accused him of cheating on her and had attacked him in the car, kicking and hitting him. He also claimed that she tried to grab his crotch, and it was then that he had hit and bitten her. The incident had taken place on their way from a party. </w:t>
      </w:r>
      <w:r w:rsidR="00082C90" w:rsidRPr="00082C90">
        <w:rPr>
          <w:rFonts w:cstheme="minorHAnsi"/>
          <w:color w:val="111111"/>
          <w:spacing w:val="-3"/>
          <w:bdr w:val="none" w:sz="0" w:space="0" w:color="auto" w:frame="1"/>
          <w:shd w:val="clear" w:color="auto" w:fill="FAFAFA"/>
        </w:rPr>
        <w:t>According to Chris Brown, Rihanna had seen the lady he was allegedly cheating on her with and had gotten violent with him.</w:t>
      </w:r>
      <w:r w:rsidR="00082C90">
        <w:rPr>
          <w:rFonts w:cstheme="minorHAnsi"/>
          <w:color w:val="111111"/>
          <w:spacing w:val="-3"/>
          <w:bdr w:val="none" w:sz="0" w:space="0" w:color="auto" w:frame="1"/>
          <w:shd w:val="clear" w:color="auto" w:fill="FAFAFA"/>
        </w:rPr>
        <w:t xml:space="preserve"> </w:t>
      </w:r>
      <w:r w:rsidRPr="00411857">
        <w:rPr>
          <w:rFonts w:cstheme="minorHAnsi"/>
          <w:color w:val="111111"/>
          <w:spacing w:val="-3"/>
          <w:bdr w:val="none" w:sz="0" w:space="0" w:color="auto" w:frame="1"/>
          <w:shd w:val="clear" w:color="auto" w:fill="FAFAFA"/>
        </w:rPr>
        <w:t xml:space="preserve">The singer admitted that he had cheated on her with a coworker in the past. He said they had talked it out and had gotten over that, but she had never come to trust him anymore. It was from there that the relationship had taken a violent turn. </w:t>
      </w:r>
      <w:r w:rsidRPr="00411857">
        <w:rPr>
          <w:rStyle w:val="hardreadability"/>
          <w:rFonts w:cstheme="minorHAnsi"/>
          <w:color w:val="111111"/>
          <w:spacing w:val="-3"/>
          <w:bdr w:val="none" w:sz="0" w:space="0" w:color="auto" w:frame="1"/>
        </w:rPr>
        <w:t>Chris Brown served five years of probation, six months of community service, and a year of domestic violence counseling</w:t>
      </w:r>
      <w:r w:rsidRPr="00411857">
        <w:rPr>
          <w:rFonts w:cstheme="minorHAnsi"/>
          <w:color w:val="111111"/>
          <w:spacing w:val="-3"/>
          <w:bdr w:val="none" w:sz="0" w:space="0" w:color="auto" w:frame="1"/>
          <w:shd w:val="clear" w:color="auto" w:fill="FAFAFA"/>
        </w:rPr>
        <w:t>. Amidst these happenings, Chris Brown claimed; while recounting the events that ensued. That, his actions were in response to hers.</w:t>
      </w:r>
    </w:p>
    <w:p w14:paraId="0D9FE850" w14:textId="3B2D3D2A" w:rsidR="004D6B86" w:rsidRDefault="009654E3" w:rsidP="00315311">
      <w:r w:rsidRPr="00411857">
        <w:rPr>
          <w:rFonts w:cstheme="minorHAnsi"/>
        </w:rPr>
        <w:t>What is peculiar and particularly interesting in this case is not only Chris Brown’s acts of domestic violence,</w:t>
      </w:r>
      <w:r>
        <w:t xml:space="preserve"> but </w:t>
      </w:r>
      <w:r w:rsidR="008A7E5D">
        <w:t>rather,</w:t>
      </w:r>
      <w:r>
        <w:t xml:space="preserve"> Rihanna</w:t>
      </w:r>
      <w:r w:rsidR="008A7E5D">
        <w:t>’s</w:t>
      </w:r>
      <w:r>
        <w:t xml:space="preserve"> insist</w:t>
      </w:r>
      <w:r w:rsidR="008A7E5D">
        <w:t>ence</w:t>
      </w:r>
      <w:r>
        <w:t xml:space="preserve"> on continuing a toxic relationship with a man who cheated on her, maltreat</w:t>
      </w:r>
      <w:r w:rsidR="00684B9E">
        <w:t>ed</w:t>
      </w:r>
      <w:r>
        <w:t xml:space="preserve"> her, and show</w:t>
      </w:r>
      <w:r w:rsidR="00684B9E">
        <w:t>ed</w:t>
      </w:r>
      <w:r>
        <w:t xml:space="preserve"> no respect toward her nor t</w:t>
      </w:r>
      <w:r w:rsidR="00684B9E">
        <w:t>ook</w:t>
      </w:r>
      <w:r>
        <w:t xml:space="preserve"> up responsibility for his actions but direct</w:t>
      </w:r>
      <w:r w:rsidR="00684B9E">
        <w:t>ed</w:t>
      </w:r>
      <w:r>
        <w:t xml:space="preserve"> all blame as proceeding from her. </w:t>
      </w:r>
      <w:r w:rsidR="00B5365F">
        <w:t>According to what she told Dwayne Sawyer her interviewer</w:t>
      </w:r>
      <w:r w:rsidR="00315311">
        <w:t>;</w:t>
      </w:r>
      <w:r w:rsidR="00B5365F">
        <w:t xml:space="preserve"> “it takes not just one, but eight or nine incidents of domestic violence before one leaves an abusive relationship.” (Rihanna,</w:t>
      </w:r>
      <w:r w:rsidR="00315311">
        <w:t xml:space="preserve"> 2009, para. 12). </w:t>
      </w:r>
      <w:r w:rsidR="00E335B9">
        <w:t xml:space="preserve">This paper highlights the theory of learning and </w:t>
      </w:r>
      <w:r w:rsidR="00C96A20">
        <w:t xml:space="preserve">the </w:t>
      </w:r>
      <w:r w:rsidR="00315311">
        <w:t xml:space="preserve">theory of </w:t>
      </w:r>
      <w:r w:rsidR="00E335B9">
        <w:t xml:space="preserve">emotion applicable to </w:t>
      </w:r>
      <w:r w:rsidR="003112D4">
        <w:t xml:space="preserve">Rihanna in </w:t>
      </w:r>
      <w:r w:rsidR="00E335B9">
        <w:t>this case</w:t>
      </w:r>
      <w:r w:rsidR="003112D4">
        <w:t>.</w:t>
      </w:r>
      <w:r w:rsidR="00E335B9">
        <w:t xml:space="preserve"> </w:t>
      </w:r>
      <w:r w:rsidR="003112D4">
        <w:t>P</w:t>
      </w:r>
      <w:r w:rsidR="00E335B9">
        <w:t xml:space="preserve">ointing the reader </w:t>
      </w:r>
      <w:r w:rsidR="00C96A20">
        <w:t>in</w:t>
      </w:r>
      <w:r w:rsidR="00E335B9">
        <w:t xml:space="preserve"> </w:t>
      </w:r>
      <w:r w:rsidR="003112D4">
        <w:t xml:space="preserve">the direction of </w:t>
      </w:r>
      <w:r w:rsidR="00E335B9">
        <w:t xml:space="preserve">other factors that might have played a role in </w:t>
      </w:r>
      <w:r w:rsidR="003112D4">
        <w:t>her</w:t>
      </w:r>
      <w:r w:rsidR="00E335B9">
        <w:t xml:space="preserve"> behavior.</w:t>
      </w:r>
    </w:p>
    <w:p w14:paraId="4A9FF3E4" w14:textId="6D285721" w:rsidR="004D6B86" w:rsidRPr="00AC2802" w:rsidRDefault="008A76A3">
      <w:pPr>
        <w:pStyle w:val="Heading2"/>
      </w:pPr>
      <w:r w:rsidRPr="00AC2802">
        <w:lastRenderedPageBreak/>
        <w:t>Theories of Learning</w:t>
      </w:r>
    </w:p>
    <w:p w14:paraId="755C5FD2" w14:textId="40FDC52A" w:rsidR="004D6B86" w:rsidRDefault="008A76A3">
      <w:r>
        <w:t xml:space="preserve">Learning theories are the </w:t>
      </w:r>
      <w:r w:rsidR="00AB367C">
        <w:t xml:space="preserve">organized methods or styles that individuals use to acquire and retain new information. These principles make each learning process unique to every individual. That is why there are multiple learning theories. Muhajirah (2020), </w:t>
      </w:r>
      <w:r w:rsidR="00AC2802">
        <w:t xml:space="preserve">in </w:t>
      </w:r>
      <w:r w:rsidR="00AC2802" w:rsidRPr="00AC2802">
        <w:rPr>
          <w:i/>
          <w:iCs/>
        </w:rPr>
        <w:t>Basic Learning Theories</w:t>
      </w:r>
      <w:r w:rsidR="00C33B2A">
        <w:rPr>
          <w:i/>
          <w:iCs/>
        </w:rPr>
        <w:t>,</w:t>
      </w:r>
      <w:r w:rsidR="00AC2802">
        <w:t xml:space="preserve"> stated that: </w:t>
      </w:r>
      <w:r w:rsidR="00AB367C">
        <w:t xml:space="preserve">learning is done </w:t>
      </w:r>
      <w:r w:rsidR="00C935F0">
        <w:t>(</w:t>
      </w:r>
      <w:r w:rsidR="00AB367C">
        <w:t>in association</w:t>
      </w:r>
      <w:r w:rsidR="00C935F0">
        <w:t>)</w:t>
      </w:r>
      <w:r w:rsidR="00AB367C">
        <w:t xml:space="preserve"> with ideas and concepts that have to be consciously verified. These make learning theories a collection of thoughts, concepts, ideas</w:t>
      </w:r>
      <w:r w:rsidR="00AF5435">
        <w:t>,</w:t>
      </w:r>
      <w:r w:rsidR="00AB367C">
        <w:t xml:space="preserve"> and a system on how to </w:t>
      </w:r>
      <w:r w:rsidR="00E049AA">
        <w:t xml:space="preserve">transfer knowledge from a teacher to the student; a learning procedure. </w:t>
      </w:r>
    </w:p>
    <w:p w14:paraId="134A38E7" w14:textId="34D9F9A8" w:rsidR="001617A4" w:rsidRDefault="001617A4">
      <w:r>
        <w:t xml:space="preserve">There are various types of learning theories. These include behaviorism learning theory; Constructivism learning theory; Humanism learning theory; Cognitive learning theory and a list of others. For this paper, the Cognitive learning theory </w:t>
      </w:r>
      <w:r w:rsidR="00C935F0">
        <w:t>is</w:t>
      </w:r>
      <w:r>
        <w:t xml:space="preserve"> selected because of its relevance </w:t>
      </w:r>
      <w:r w:rsidR="007E4C6F">
        <w:t xml:space="preserve">and applicability to the case study. </w:t>
      </w:r>
    </w:p>
    <w:p w14:paraId="73D4EE00" w14:textId="42B7B82B" w:rsidR="003F7CBD" w:rsidRPr="003F7CBD" w:rsidRDefault="007E4C6F" w:rsidP="003F7CBD">
      <w:pPr>
        <w:pStyle w:val="Heading3"/>
      </w:pPr>
      <w:r>
        <w:t>Cognitive Learning Theory</w:t>
      </w:r>
      <w:r w:rsidR="00E7305D" w:rsidRPr="003F7CBD">
        <w:rPr>
          <w:rStyle w:val="Heading3Char"/>
          <w:b/>
          <w:bCs/>
        </w:rPr>
        <w:t>.</w:t>
      </w:r>
    </w:p>
    <w:p w14:paraId="4ABB79CC" w14:textId="70A211B2" w:rsidR="00C5686B" w:rsidRDefault="00F700F3">
      <w:r>
        <w:t>The cognitive learning theory</w:t>
      </w:r>
      <w:r w:rsidR="00233AD0">
        <w:t xml:space="preserve"> which took into account some aspects overlooked by the behavioral theory states that: the learner, in the process of lea</w:t>
      </w:r>
      <w:r w:rsidR="00AF4053">
        <w:t>r</w:t>
      </w:r>
      <w:r w:rsidR="00233AD0">
        <w:t xml:space="preserve">ning is a processor of information. The learner, therefore, absorbs information, processes the information through various capacities before finally storing the information as something learned.  </w:t>
      </w:r>
      <w:r>
        <w:t xml:space="preserve"> </w:t>
      </w:r>
    </w:p>
    <w:p w14:paraId="4C76E186" w14:textId="22A5FA6B" w:rsidR="00233AD0" w:rsidRDefault="00233AD0">
      <w:r>
        <w:t>The cognitive theory focuses on how the mind functions during the learning process. It examines how information is processed and how activities, actions</w:t>
      </w:r>
      <w:r w:rsidR="008D1088">
        <w:t>,</w:t>
      </w:r>
      <w:r>
        <w:t xml:space="preserve"> and even behaviors are learn</w:t>
      </w:r>
      <w:r w:rsidR="00A560BA">
        <w:t>ed</w:t>
      </w:r>
      <w:r>
        <w:t xml:space="preserve">. The theory views people from the information they have received over the years and how they might have processed it into behavior and modes of learning. </w:t>
      </w:r>
      <w:r w:rsidR="00A420DF" w:rsidRPr="00A420DF">
        <w:t>The case presented is that not all actions taken by an individual are caused by external factors, but are also caused by the information they have retained over the years and how they have chosen to apply that specific information to several occasions.</w:t>
      </w:r>
      <w:r w:rsidR="00E81FD6">
        <w:t xml:space="preserve"> </w:t>
      </w:r>
    </w:p>
    <w:p w14:paraId="5965714A" w14:textId="725CC679" w:rsidR="00E81FD6" w:rsidRDefault="00E81FD6">
      <w:r>
        <w:lastRenderedPageBreak/>
        <w:t>Like other learning theories, the cognitive learning theory involves stages of learning. In the case of Rihanna, these stages of learning can be viewed as what she had stored over the years that caused her to stay with a man who cheat on her and severely beat her. These stages are: attention, observing, perception, interpreting, organizing, memory (the ability to store and retrieve the information at will), categorizing</w:t>
      </w:r>
      <w:r w:rsidR="001279B9">
        <w:t>,</w:t>
      </w:r>
      <w:r>
        <w:t xml:space="preserve"> and the creating of generalizations.</w:t>
      </w:r>
    </w:p>
    <w:p w14:paraId="1D43E60D" w14:textId="4339F905" w:rsidR="006011DF" w:rsidRDefault="006011DF">
      <w:r>
        <w:t xml:space="preserve">In applying this theory to Rihanna, the focus should be on what she might have learned over the years that caused her to remain with a man like Chris Brown for as long as she did. According to Rihanna, Brown had been beating her up for a long time before the car incident occurred. Brown also confirmed that their relationship was volatile and that they fought a lot. </w:t>
      </w:r>
    </w:p>
    <w:p w14:paraId="221315B3" w14:textId="6F3357EF" w:rsidR="006011DF" w:rsidRDefault="006011DF">
      <w:r>
        <w:t>For Rihanna to behave the way she did, she most probably would have learn</w:t>
      </w:r>
      <w:r w:rsidR="00B05251">
        <w:t>ed</w:t>
      </w:r>
      <w:r>
        <w:t xml:space="preserve"> the behavior from her mother or both parents. Rihanna is colored; she might have grown up in a neighborhood where fights between families and couples are seen as normal events. She might also have come from a family in which her mother suffered domestic violence. In cases of domestic violence, only a fraction of the cases </w:t>
      </w:r>
      <w:r w:rsidR="00B05251">
        <w:t>is</w:t>
      </w:r>
      <w:r>
        <w:t xml:space="preserve"> ever reported. The remaining fraction endure</w:t>
      </w:r>
      <w:r w:rsidR="00B05251">
        <w:t>s</w:t>
      </w:r>
      <w:r>
        <w:t xml:space="preserve"> the harsh </w:t>
      </w:r>
      <w:r w:rsidR="007F0844">
        <w:t>confines of their relationships and do</w:t>
      </w:r>
      <w:r w:rsidR="00B05251">
        <w:t>esn</w:t>
      </w:r>
      <w:r w:rsidR="007F0844">
        <w:t xml:space="preserve">’t see fit to report the case. In cases like this, the parents either constantly fight in front of the child or one of the parents constantly beats up the other in front of the child. In other cases, the parents might be unaware that the child is listening or is aware of what is going on between them. Over time, the child learns this behavior and either accept it as normal or has a hardwired reaction to it. </w:t>
      </w:r>
    </w:p>
    <w:p w14:paraId="2F9CC311" w14:textId="09B9A3A2" w:rsidR="007F0844" w:rsidRDefault="007F0844" w:rsidP="00AE0707">
      <w:r>
        <w:t xml:space="preserve">In Rihanna’s case. It can be assumed that at the first stage: attention; she noticed that there was growing tension or conflict between her parents or from a parent to a sibling. As a child, she took in this event, only digesting it as something that the eyes had seen. As she grew older, at the second stage; she started to observe that this event was happening more frequently. </w:t>
      </w:r>
      <w:r>
        <w:lastRenderedPageBreak/>
        <w:t xml:space="preserve">At this point, she could differentiate between what was normal or not. At the third stage, she started to develop her perception </w:t>
      </w:r>
      <w:r w:rsidR="003E2887">
        <w:t>of</w:t>
      </w:r>
      <w:r>
        <w:t xml:space="preserve"> the event. At this stage, she might have accepted it as a normal occurrence. She would then have interpreted the event as what was expected to be the normal reaction during that situation. Considering the background, she might have interpreted it to mean that </w:t>
      </w:r>
      <w:r w:rsidR="00B87027">
        <w:t>you should defend yourself when someone hits you. Or, it was okay to get physical with your partner if you found out they were cheating on you. Getting physical was simply a way to express emotion. This led to her organizing what she had learn</w:t>
      </w:r>
      <w:r w:rsidR="00992860">
        <w:t>ed</w:t>
      </w:r>
      <w:r w:rsidR="00B87027">
        <w:t xml:space="preserve"> into which situations it could be used in or who</w:t>
      </w:r>
      <w:r w:rsidR="00BE43CB">
        <w:t>m</w:t>
      </w:r>
      <w:r w:rsidR="00B87027">
        <w:t xml:space="preserve"> she could get physical with. The last stages involved her being able to retrieve this information at the right moments. Her mind had also helped her categorize who deserved to be hit or fought and why. This led her to be able to make generalizations and access situations, such as, when her partner was cheating on her and how she should react. Her reaction to the situation was nothing more than what she had learn</w:t>
      </w:r>
      <w:r w:rsidR="00992860">
        <w:t>ed</w:t>
      </w:r>
      <w:r w:rsidR="00B87027">
        <w:t xml:space="preserve"> from home or seen in other places while growing up.</w:t>
      </w:r>
    </w:p>
    <w:p w14:paraId="153C746F" w14:textId="7F5DEBF3" w:rsidR="003F7CBD" w:rsidRPr="003F7CBD" w:rsidRDefault="00926FAE" w:rsidP="003F7CBD">
      <w:pPr>
        <w:pStyle w:val="Heading4"/>
      </w:pPr>
      <w:r>
        <w:t xml:space="preserve">Cognitive </w:t>
      </w:r>
      <w:r w:rsidR="006148E3">
        <w:t>Theory of Emotion</w:t>
      </w:r>
      <w:r w:rsidR="00E7305D" w:rsidRPr="003F7CBD">
        <w:rPr>
          <w:rStyle w:val="Heading4Char"/>
          <w:b/>
          <w:bCs/>
          <w:i/>
          <w:iCs/>
        </w:rPr>
        <w:t>.</w:t>
      </w:r>
    </w:p>
    <w:p w14:paraId="4B4B7A53" w14:textId="201C3EBA" w:rsidR="004D6B86" w:rsidRDefault="00926FAE">
      <w:r>
        <w:t>There are more than five theories of emotion, but these theories can be grouped into three major areas. These areas are the physiological, neurological</w:t>
      </w:r>
      <w:r w:rsidR="00992860">
        <w:t>,</w:t>
      </w:r>
      <w:r>
        <w:t xml:space="preserve"> and cognitive theories of emotion. Of these three theories, the cognitive theory of emotion will be well applied in this case.</w:t>
      </w:r>
    </w:p>
    <w:p w14:paraId="1BC40370" w14:textId="0A83E116" w:rsidR="00926FAE" w:rsidRDefault="00926FAE">
      <w:r>
        <w:t xml:space="preserve">The cognitive theory of emotion </w:t>
      </w:r>
      <w:r w:rsidR="00E90C0D">
        <w:t>denotes that emotions are not independent of themselves but are influenced by thought processes and other mental activities</w:t>
      </w:r>
      <w:r w:rsidR="00942BF9">
        <w:t xml:space="preserve"> </w:t>
      </w:r>
      <w:r w:rsidR="00E90C0D">
        <w:t xml:space="preserve">(Reisenzein, 2020). </w:t>
      </w:r>
      <w:r w:rsidR="00942BF9">
        <w:t xml:space="preserve">Cognitive theories argue that emotions arise from factors bordering around certain events. It is the occurrence of these events that trigger emotions and make a person elicit emotion. It is interpreted in this theory, that the emotion displayed by a person is dependent on an underlying </w:t>
      </w:r>
      <w:r w:rsidR="00942BF9">
        <w:lastRenderedPageBreak/>
        <w:t xml:space="preserve">event. </w:t>
      </w:r>
      <w:r w:rsidR="00952AEC">
        <w:t xml:space="preserve">The emotion displayed and the extent to which it is displayed is then, largely dependent on the event and its impact. </w:t>
      </w:r>
    </w:p>
    <w:p w14:paraId="5BB645A3" w14:textId="799DE326" w:rsidR="00952AEC" w:rsidRPr="00B5365F" w:rsidRDefault="00952AEC" w:rsidP="00B5365F">
      <w:r>
        <w:t xml:space="preserve">The cognitive theory of emotion is suitable for this case because Rihanna can not, normally, be categorized as a volatile person. She does not go about causing random acts of violence, nor does she have a habit of beating people up. It can therefore be argued that her emotional reaction to the situation was due to the underlying events. As stated by the theory, it is clear that Rihanna only became violent after noticing that she was being cheated on by her partner. The knowledge of this event was what made her angry and set her off to kicking and hitting him. It can simply be deduced that knowledge of an event was what caused an emotional reaction that made her </w:t>
      </w:r>
      <w:r w:rsidR="00B5365F">
        <w:t>embark on her course of action.</w:t>
      </w:r>
    </w:p>
    <w:p w14:paraId="29A09E3E" w14:textId="55EB4910" w:rsidR="003F7CBD" w:rsidRPr="003F7CBD" w:rsidRDefault="00B5365F" w:rsidP="003F7CBD">
      <w:pPr>
        <w:pStyle w:val="Heading5"/>
      </w:pPr>
      <w:r>
        <w:t>Rihanna’s Narcissistic Personality Disorder</w:t>
      </w:r>
      <w:r w:rsidR="00345333" w:rsidRPr="003F7CBD">
        <w:rPr>
          <w:rStyle w:val="Heading5Char"/>
          <w:i/>
          <w:iCs/>
        </w:rPr>
        <w:t>.</w:t>
      </w:r>
    </w:p>
    <w:p w14:paraId="5CDBF606" w14:textId="24B0BA1C" w:rsidR="004D6B86" w:rsidRDefault="005953FC" w:rsidP="00856355">
      <w:r>
        <w:t xml:space="preserve">According to relationship psychologist Jo Hemmings, Rihanna has displayed symptoms of Narcissistic Personality Disorder. </w:t>
      </w:r>
      <w:r w:rsidR="002A0183">
        <w:t>(</w:t>
      </w:r>
      <w:r w:rsidR="00856355">
        <w:t>T</w:t>
      </w:r>
      <w:r w:rsidR="002A0183">
        <w:t xml:space="preserve">ribute.ca, 2021). </w:t>
      </w:r>
      <w:r w:rsidR="00856355">
        <w:t>This discovery was reached after she claimed to have reached breaking point and was feeling lost. The psychologist reported that most of her actions were means with which she begged for attention. Added to that was the fact that Rihanna also suffered from low self-esteem. This case was brought up by media mogul Oprah Winfrey who lashed out at Rihanna’s reunion with Chris Brown after his repeated acts of domestic violence. Winfrey, on her daily show, claimed that if someone thought they were good enough, they would not return to someone who treated them like they were not. This accusation has been presented as true because of Rihanna’s choice of words when she admitted that it took more than one act of domestic violence to leave an abusive relationship.</w:t>
      </w:r>
    </w:p>
    <w:p w14:paraId="79DF101E" w14:textId="77777777" w:rsidR="002F3A33" w:rsidRDefault="00856355" w:rsidP="00856355">
      <w:r>
        <w:t xml:space="preserve">Putting together Rihanna’s Narcissistic Personality Disorder and her low self-esteem, it can be summed up that she remained in an abusive relationship because she felt she was not </w:t>
      </w:r>
      <w:r>
        <w:lastRenderedPageBreak/>
        <w:t xml:space="preserve">deserving of something better. This can also be traced back to experiences she might have had in her childhood of her </w:t>
      </w:r>
      <w:r w:rsidR="002F3A33">
        <w:t>parent’s</w:t>
      </w:r>
      <w:r>
        <w:t xml:space="preserve"> relationship. </w:t>
      </w:r>
      <w:r w:rsidR="002F3A33">
        <w:t>She might have had to watch her mother endure one abuse after another and not be willing to do anything about it for reasons best known to her. This might have created a pattern in the young girl’s mind that might have led to her current behavior. Her Narcissistic Personality Disorder might also have been another factor that kept her in the relationship because she wanted something dramatic that drew public attention to her and elicited mass pity.</w:t>
      </w:r>
    </w:p>
    <w:p w14:paraId="2AE092EC" w14:textId="4A393F78" w:rsidR="00856355" w:rsidRDefault="008922B1" w:rsidP="00856355">
      <w:pPr>
        <w:rPr>
          <w:i/>
          <w:iCs/>
        </w:rPr>
      </w:pPr>
      <w:r w:rsidRPr="008922B1">
        <w:rPr>
          <w:i/>
          <w:iCs/>
        </w:rPr>
        <w:t>The Halo Effect</w:t>
      </w:r>
      <w:r w:rsidR="00856355" w:rsidRPr="008922B1">
        <w:rPr>
          <w:i/>
          <w:iCs/>
        </w:rPr>
        <w:t xml:space="preserve"> </w:t>
      </w:r>
    </w:p>
    <w:p w14:paraId="1144C28E" w14:textId="73F68509" w:rsidR="007202B3" w:rsidRDefault="002F7E58" w:rsidP="00856355">
      <w:r>
        <w:t xml:space="preserve">The halo effect is a social phenomenon that causes a bias in people. The halo effect usually happens when a single trait of an individual is used to make a conclusive judgment of the person. In the case of Rihanna, it can be argued that </w:t>
      </w:r>
      <w:r w:rsidR="0020552A">
        <w:t>her beauty is a factor that has caused others to judge her as a perfect person with no flaws whatsoever. As a beautiful lady and a celebrity, she might have been used to getting her way. As a child, Rihanna was also quite famous. This might have led to people being nice to her and judging her as overall perfect in all areas. The attention she has gotten over the years might also have been what created or increased her narcissistic behavior, making her want attention any way she could; even if it meant staying in an abusive relationship and being beaten up to garner public sympathy.</w:t>
      </w:r>
    </w:p>
    <w:p w14:paraId="6B86089C" w14:textId="24071B50" w:rsidR="0020552A" w:rsidRPr="002F7E58" w:rsidRDefault="0020552A" w:rsidP="00856355">
      <w:r>
        <w:t xml:space="preserve">In the final analysis, </w:t>
      </w:r>
      <w:r w:rsidR="0031696A">
        <w:t xml:space="preserve">Rihanna staying in an abusive relationship showed, according to the cognitive learning theory, that </w:t>
      </w:r>
      <w:r w:rsidR="00DA29B1">
        <w:t xml:space="preserve">what one learns </w:t>
      </w:r>
      <w:r w:rsidR="007F4A26">
        <w:t>over</w:t>
      </w:r>
      <w:r w:rsidR="00DA29B1">
        <w:t xml:space="preserve"> the years can be interpreted by the mind to be used in various ways. In the case of Rihanna, witnessing domestic violence might have made her learn that violence was simply part of a relationship, preventing her from being unable to separate the norm from the abnormal in her relationship with Chris Brown. The paper also showed that her actions were tied to underlying events, as proven by the cognitive theory of </w:t>
      </w:r>
      <w:r w:rsidR="00DA29B1">
        <w:lastRenderedPageBreak/>
        <w:t>emotion. Other factors that influenced her were the way she has been perceived as perfect due to the halo effect created by her beauty. The actions displayed by Rihanna all point to the fact that what she did w</w:t>
      </w:r>
      <w:r w:rsidR="007F4A26">
        <w:t>as</w:t>
      </w:r>
      <w:r w:rsidR="00DA29B1">
        <w:t xml:space="preserve"> simply a projection of how she was raised. Having come from a place where violence was normal, she had imbibed the culture and did not see it as strange </w:t>
      </w:r>
      <w:r w:rsidR="00FF62D5">
        <w:t xml:space="preserve">or wrong to </w:t>
      </w:r>
      <w:r w:rsidR="000E103F">
        <w:t xml:space="preserve">stay in an abusive relationship or even to fight her partner. It is also clear that her narcissistic disorder became </w:t>
      </w:r>
      <w:r w:rsidR="00220108">
        <w:t>obvious</w:t>
      </w:r>
      <w:r w:rsidR="000E103F">
        <w:t xml:space="preserve"> due to the celebrity attention she receives. All of these have combined to form </w:t>
      </w:r>
      <w:r w:rsidR="00220108">
        <w:t>her personality, which</w:t>
      </w:r>
      <w:r w:rsidR="000E103F">
        <w:t xml:space="preserve"> influenced the action she took. It can be agreed upon, then, that all of this was a result of nurture and </w:t>
      </w:r>
      <w:r w:rsidR="00C1437D">
        <w:t>is</w:t>
      </w:r>
      <w:r w:rsidR="000E103F">
        <w:t xml:space="preserve"> simply a consequence of where and how she was raised and the events surrounding her life.  </w:t>
      </w:r>
      <w:r w:rsidR="00DA29B1">
        <w:t xml:space="preserve"> </w:t>
      </w:r>
      <w:r w:rsidR="0031696A">
        <w:t xml:space="preserve"> </w:t>
      </w:r>
    </w:p>
    <w:p w14:paraId="1AA8088F" w14:textId="5E69D30D" w:rsidR="00097169" w:rsidRDefault="00097169"/>
    <w:p w14:paraId="1CD273CA" w14:textId="5A26EE05" w:rsidR="004B2920" w:rsidRDefault="004B2920"/>
    <w:p w14:paraId="22861D5F" w14:textId="0E217A0A" w:rsidR="004B2920" w:rsidRDefault="004B2920"/>
    <w:p w14:paraId="355391C6" w14:textId="620C1EFC" w:rsidR="004B2920" w:rsidRDefault="004B2920"/>
    <w:p w14:paraId="060DA362" w14:textId="5441A76A" w:rsidR="004B2920" w:rsidRDefault="004B2920"/>
    <w:p w14:paraId="75C06BEA" w14:textId="71F8EB1D" w:rsidR="004B2920" w:rsidRDefault="004B2920"/>
    <w:p w14:paraId="7560A228" w14:textId="1739C4A8" w:rsidR="004B2920" w:rsidRDefault="004B2920"/>
    <w:p w14:paraId="1E3A18B5" w14:textId="35D289A8" w:rsidR="004B2920" w:rsidRDefault="004B2920"/>
    <w:p w14:paraId="68F7CAD2" w14:textId="052CBD7F" w:rsidR="004B2920" w:rsidRDefault="004B2920"/>
    <w:p w14:paraId="206E777F" w14:textId="48EB0C1E" w:rsidR="004B2920" w:rsidRDefault="004B2920"/>
    <w:p w14:paraId="7C3CB196" w14:textId="3F75CDC4" w:rsidR="004B2920" w:rsidRDefault="004B2920"/>
    <w:p w14:paraId="25639EDD" w14:textId="79D242C6" w:rsidR="004B2920" w:rsidRDefault="004B2920"/>
    <w:p w14:paraId="12589281" w14:textId="6AF919FB" w:rsidR="004B2920" w:rsidRDefault="004B2920"/>
    <w:p w14:paraId="057B840F" w14:textId="6E85F83B" w:rsidR="004B2920" w:rsidRDefault="004B2920"/>
    <w:p w14:paraId="56321C3E" w14:textId="06362C25" w:rsidR="000743F4" w:rsidRDefault="004B2920" w:rsidP="000743F4">
      <w:pPr>
        <w:ind w:firstLine="0"/>
        <w:jc w:val="center"/>
      </w:pPr>
      <w:r>
        <w:lastRenderedPageBreak/>
        <w:t>References</w:t>
      </w:r>
      <w:bookmarkStart w:id="0" w:name="_GoBack"/>
      <w:bookmarkEnd w:id="0"/>
    </w:p>
    <w:p w14:paraId="442796F0" w14:textId="3A4DD005" w:rsidR="00D14AE2" w:rsidRDefault="00D14AE2" w:rsidP="00D14AE2">
      <w:pPr>
        <w:spacing w:line="360" w:lineRule="auto"/>
        <w:ind w:left="720" w:hanging="720"/>
      </w:pPr>
      <w:r>
        <w:t xml:space="preserve">Hindustan Times. (2021, October 19). Rihanna's Low Self-Esteem made her return to Brown. </w:t>
      </w:r>
      <w:hyperlink r:id="rId9" w:history="1">
        <w:r w:rsidRPr="00BC0673">
          <w:rPr>
            <w:rStyle w:val="Hyperlink"/>
          </w:rPr>
          <w:t>https://www.google.com/amp/s/www.hindustantimes.com/entertainment/rihanna-s-low-self-esteem-made-her-return-to-brown/story-YL1WU9eUctymssagzCOTAJ_amp.html</w:t>
        </w:r>
      </w:hyperlink>
      <w:r>
        <w:t xml:space="preserve"> </w:t>
      </w:r>
    </w:p>
    <w:p w14:paraId="1D8540E3" w14:textId="6B64A513" w:rsidR="00D14AE2" w:rsidRDefault="00D14AE2" w:rsidP="00D14AE2">
      <w:pPr>
        <w:spacing w:line="360" w:lineRule="auto"/>
        <w:ind w:left="720" w:hanging="720"/>
      </w:pPr>
      <w:r>
        <w:t xml:space="preserve">Muhajirah, M. (2020). Basic of Learning Theory: (Behaviorism, Cognitivism, Constructivism, and Humanism). International Journal of Asian Education, 1(1), 37–42. </w:t>
      </w:r>
      <w:hyperlink r:id="rId10" w:history="1">
        <w:r w:rsidRPr="00BC0673">
          <w:rPr>
            <w:rStyle w:val="Hyperlink"/>
          </w:rPr>
          <w:t>https://doi.org/10.46966/ijae.v1i1.23</w:t>
        </w:r>
      </w:hyperlink>
      <w:r>
        <w:t xml:space="preserve"> </w:t>
      </w:r>
    </w:p>
    <w:p w14:paraId="2C538857" w14:textId="25418149" w:rsidR="00D14AE2" w:rsidRDefault="00D14AE2" w:rsidP="00D14AE2">
      <w:pPr>
        <w:spacing w:line="360" w:lineRule="auto"/>
        <w:ind w:left="720" w:hanging="720"/>
      </w:pPr>
      <w:r>
        <w:t xml:space="preserve">Reisenzein R. (2020) Cognitive Theory of Emotion. In: Zeigler-Hill V., Shackelford T.K. (eds) Encyclopedia of Personality and Individual Differences. Springer, Cham. </w:t>
      </w:r>
      <w:hyperlink r:id="rId11" w:history="1">
        <w:r w:rsidRPr="00BC0673">
          <w:rPr>
            <w:rStyle w:val="Hyperlink"/>
          </w:rPr>
          <w:t>https://doi.org/10.1007/978-3-319-24612-3_496</w:t>
        </w:r>
      </w:hyperlink>
    </w:p>
    <w:p w14:paraId="7E193EE6" w14:textId="026308C1" w:rsidR="00D14AE2" w:rsidRDefault="00D14AE2" w:rsidP="00D14AE2">
      <w:pPr>
        <w:spacing w:line="360" w:lineRule="auto"/>
        <w:ind w:left="720" w:hanging="720"/>
      </w:pPr>
      <w:r>
        <w:t xml:space="preserve">Psychology Today. (2021, October 19). Rihanna Sought Counseling for Low Self-Esteem. </w:t>
      </w:r>
      <w:hyperlink r:id="rId12" w:history="1">
        <w:r w:rsidRPr="00BC0673">
          <w:rPr>
            <w:rStyle w:val="Hyperlink"/>
          </w:rPr>
          <w:t>https://www.psychologytoday.com/us/blog/stuck/201405/rihanna-sought-counseling-low-self-esteem-0</w:t>
        </w:r>
      </w:hyperlink>
    </w:p>
    <w:p w14:paraId="00CAD524" w14:textId="73402004" w:rsidR="00D14AE2" w:rsidRDefault="00D14AE2" w:rsidP="00D14AE2">
      <w:pPr>
        <w:spacing w:line="360" w:lineRule="auto"/>
        <w:ind w:left="720" w:hanging="720"/>
      </w:pPr>
      <w:r>
        <w:t>Tribute.ca. (2021, October 19). Rihanna Suffering from Narcissistic Personality Disorder? https://www.tribute.ca/news/rihanna-suffering-from-narcissistic-personality-disorder-2/2012/06/12/amp/</w:t>
      </w:r>
    </w:p>
    <w:p w14:paraId="005F6B19" w14:textId="77777777" w:rsidR="00D14AE2" w:rsidRDefault="00D14AE2" w:rsidP="00D14AE2"/>
    <w:p w14:paraId="679C4737" w14:textId="77777777" w:rsidR="00D14AE2" w:rsidRDefault="00D14AE2" w:rsidP="00D14AE2"/>
    <w:p w14:paraId="76360F36" w14:textId="77777777" w:rsidR="004B2920" w:rsidRDefault="004B2920" w:rsidP="00D14AE2">
      <w:pPr>
        <w:ind w:firstLine="0"/>
      </w:pPr>
    </w:p>
    <w:sectPr w:rsidR="004B2920">
      <w:headerReference w:type="default" r:id="rId13"/>
      <w:head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8B5E5C" w14:textId="77777777" w:rsidR="00214E04" w:rsidRDefault="00214E04">
      <w:pPr>
        <w:spacing w:line="240" w:lineRule="auto"/>
      </w:pPr>
      <w:r>
        <w:separator/>
      </w:r>
    </w:p>
    <w:p w14:paraId="33AFC058" w14:textId="77777777" w:rsidR="00214E04" w:rsidRDefault="00214E04"/>
  </w:endnote>
  <w:endnote w:type="continuationSeparator" w:id="0">
    <w:p w14:paraId="67B1D07D" w14:textId="77777777" w:rsidR="00214E04" w:rsidRDefault="00214E04">
      <w:pPr>
        <w:spacing w:line="240" w:lineRule="auto"/>
      </w:pPr>
      <w:r>
        <w:continuationSeparator/>
      </w:r>
    </w:p>
    <w:p w14:paraId="2B9839EE" w14:textId="77777777" w:rsidR="00214E04" w:rsidRDefault="00214E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003981" w14:textId="77777777" w:rsidR="00214E04" w:rsidRDefault="00214E04">
      <w:pPr>
        <w:spacing w:line="240" w:lineRule="auto"/>
      </w:pPr>
      <w:r>
        <w:separator/>
      </w:r>
    </w:p>
    <w:p w14:paraId="4BAAE187" w14:textId="77777777" w:rsidR="00214E04" w:rsidRDefault="00214E04"/>
  </w:footnote>
  <w:footnote w:type="continuationSeparator" w:id="0">
    <w:p w14:paraId="526F3A5F" w14:textId="77777777" w:rsidR="00214E04" w:rsidRDefault="00214E04">
      <w:pPr>
        <w:spacing w:line="240" w:lineRule="auto"/>
      </w:pPr>
      <w:r>
        <w:continuationSeparator/>
      </w:r>
    </w:p>
    <w:p w14:paraId="101F383D" w14:textId="77777777" w:rsidR="00214E04" w:rsidRDefault="00214E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5AE37CED"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6C9F043B" w14:textId="5087D0FD" w:rsidR="004D6B86" w:rsidRPr="00170521" w:rsidRDefault="00926FAE" w:rsidP="00170521">
          <w:pPr>
            <w:pStyle w:val="Header"/>
          </w:pPr>
          <w:r>
            <w:t xml:space="preserve">Psychology Test Assignment </w:t>
          </w:r>
          <w:sdt>
            <w:sdtPr>
              <w:alias w:val="Enter shortened title:"/>
              <w:tag w:val="Enter shortened title:"/>
              <w:id w:val="-582528332"/>
              <w:showingPlcHdr/>
              <w15:dataBinding w:prefixMappings="xmlns:ns0='http://schemas.microsoft.com/temp/samples' " w:xpath="/ns0:employees[1]/ns0:employee[1]/ns0:CustomerName[1]" w:storeItemID="{B98E728A-96FF-4995-885C-5AF887AB0C35}"/>
              <w15:appearance w15:val="hidden"/>
            </w:sdtPr>
            <w:sdtEndPr/>
            <w:sdtContent>
              <w:r w:rsidR="000743F4">
                <w:t xml:space="preserve">     </w:t>
              </w:r>
            </w:sdtContent>
          </w:sdt>
        </w:p>
      </w:tc>
      <w:tc>
        <w:tcPr>
          <w:tcW w:w="1080" w:type="dxa"/>
        </w:tcPr>
        <w:p w14:paraId="2B724C3D"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643C75D9"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182C1F4F"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5B45AEED" w14:textId="358DB51D" w:rsidR="004D6B86" w:rsidRPr="009F0414" w:rsidRDefault="00961AE5" w:rsidP="00504F88">
          <w:pPr>
            <w:pStyle w:val="Header"/>
          </w:pPr>
          <w:r>
            <w:t>Running head:</w:t>
          </w:r>
          <w:r w:rsidR="00926FAE">
            <w:t xml:space="preserve"> Psychology Test Assignment</w:t>
          </w:r>
          <w:r>
            <w:t xml:space="preserve"> </w:t>
          </w:r>
          <w:sdt>
            <w:sdtPr>
              <w:alias w:val="Enter shortened title:"/>
              <w:tag w:val="Enter shortened title:"/>
              <w:id w:val="-211583021"/>
              <w:showingPlcHdr/>
              <w15:dataBinding w:prefixMappings="xmlns:ns0='http://schemas.microsoft.com/temp/samples' " w:xpath="/ns0:employees[1]/ns0:employee[1]/ns0:CustomerName[1]" w:storeItemID="{B98E728A-96FF-4995-885C-5AF887AB0C35}"/>
              <w15:appearance w15:val="hidden"/>
            </w:sdtPr>
            <w:sdtEndPr/>
            <w:sdtContent>
              <w:r w:rsidR="000743F4">
                <w:t xml:space="preserve">     </w:t>
              </w:r>
            </w:sdtContent>
          </w:sdt>
        </w:p>
      </w:tc>
      <w:tc>
        <w:tcPr>
          <w:tcW w:w="1080" w:type="dxa"/>
        </w:tcPr>
        <w:p w14:paraId="1B549D88"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6FB9D650"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86"/>
    <w:rsid w:val="000031D2"/>
    <w:rsid w:val="00005936"/>
    <w:rsid w:val="00006BBA"/>
    <w:rsid w:val="0001010E"/>
    <w:rsid w:val="000217F5"/>
    <w:rsid w:val="000563FB"/>
    <w:rsid w:val="000743F4"/>
    <w:rsid w:val="00082C90"/>
    <w:rsid w:val="00097169"/>
    <w:rsid w:val="000E103F"/>
    <w:rsid w:val="001049EA"/>
    <w:rsid w:val="00114BFA"/>
    <w:rsid w:val="001279B9"/>
    <w:rsid w:val="001602E3"/>
    <w:rsid w:val="00160C0C"/>
    <w:rsid w:val="001617A4"/>
    <w:rsid w:val="001664A2"/>
    <w:rsid w:val="00170521"/>
    <w:rsid w:val="001B4848"/>
    <w:rsid w:val="001F447A"/>
    <w:rsid w:val="001F7399"/>
    <w:rsid w:val="0020552A"/>
    <w:rsid w:val="00212319"/>
    <w:rsid w:val="00214E04"/>
    <w:rsid w:val="00220108"/>
    <w:rsid w:val="00225BE3"/>
    <w:rsid w:val="00233AD0"/>
    <w:rsid w:val="00274E0A"/>
    <w:rsid w:val="002A0183"/>
    <w:rsid w:val="002B6153"/>
    <w:rsid w:val="002C627C"/>
    <w:rsid w:val="002F3A33"/>
    <w:rsid w:val="002F7E58"/>
    <w:rsid w:val="00307586"/>
    <w:rsid w:val="003112D4"/>
    <w:rsid w:val="00315311"/>
    <w:rsid w:val="0031696A"/>
    <w:rsid w:val="00336906"/>
    <w:rsid w:val="00345333"/>
    <w:rsid w:val="003A06C6"/>
    <w:rsid w:val="003E2887"/>
    <w:rsid w:val="003E36B1"/>
    <w:rsid w:val="003E4162"/>
    <w:rsid w:val="003F4FEE"/>
    <w:rsid w:val="003F7A48"/>
    <w:rsid w:val="003F7CBD"/>
    <w:rsid w:val="00411857"/>
    <w:rsid w:val="00481CF8"/>
    <w:rsid w:val="00492C2D"/>
    <w:rsid w:val="004A3D87"/>
    <w:rsid w:val="004B18A9"/>
    <w:rsid w:val="004B2920"/>
    <w:rsid w:val="004D4F8C"/>
    <w:rsid w:val="004D6B86"/>
    <w:rsid w:val="004E1E1D"/>
    <w:rsid w:val="00504F88"/>
    <w:rsid w:val="0055242C"/>
    <w:rsid w:val="005953FC"/>
    <w:rsid w:val="00595412"/>
    <w:rsid w:val="006011DF"/>
    <w:rsid w:val="006148E3"/>
    <w:rsid w:val="0061747E"/>
    <w:rsid w:val="00641876"/>
    <w:rsid w:val="00645290"/>
    <w:rsid w:val="00673936"/>
    <w:rsid w:val="00684B9E"/>
    <w:rsid w:val="00684C26"/>
    <w:rsid w:val="006B015B"/>
    <w:rsid w:val="006B201D"/>
    <w:rsid w:val="006C162F"/>
    <w:rsid w:val="006D7EE9"/>
    <w:rsid w:val="007202B3"/>
    <w:rsid w:val="007244DE"/>
    <w:rsid w:val="00737EFB"/>
    <w:rsid w:val="007A30B4"/>
    <w:rsid w:val="007B3A92"/>
    <w:rsid w:val="007E4C6F"/>
    <w:rsid w:val="007F0844"/>
    <w:rsid w:val="007F407C"/>
    <w:rsid w:val="007F4A26"/>
    <w:rsid w:val="0081390C"/>
    <w:rsid w:val="00816831"/>
    <w:rsid w:val="00837D67"/>
    <w:rsid w:val="00856355"/>
    <w:rsid w:val="008747E8"/>
    <w:rsid w:val="008922B1"/>
    <w:rsid w:val="008A2A83"/>
    <w:rsid w:val="008A76A3"/>
    <w:rsid w:val="008A78F1"/>
    <w:rsid w:val="008A7E5D"/>
    <w:rsid w:val="008D1088"/>
    <w:rsid w:val="00910F0E"/>
    <w:rsid w:val="00926FAE"/>
    <w:rsid w:val="00942BF9"/>
    <w:rsid w:val="00952AEC"/>
    <w:rsid w:val="00961AE5"/>
    <w:rsid w:val="009654E3"/>
    <w:rsid w:val="00992860"/>
    <w:rsid w:val="009A2C38"/>
    <w:rsid w:val="009F0414"/>
    <w:rsid w:val="00A420DF"/>
    <w:rsid w:val="00A4757D"/>
    <w:rsid w:val="00A560BA"/>
    <w:rsid w:val="00A77F6B"/>
    <w:rsid w:val="00A81BB2"/>
    <w:rsid w:val="00AA5C05"/>
    <w:rsid w:val="00AB367C"/>
    <w:rsid w:val="00AC2802"/>
    <w:rsid w:val="00AC7D60"/>
    <w:rsid w:val="00AE0707"/>
    <w:rsid w:val="00AE1D82"/>
    <w:rsid w:val="00AF4053"/>
    <w:rsid w:val="00AF5435"/>
    <w:rsid w:val="00B03BA4"/>
    <w:rsid w:val="00B05251"/>
    <w:rsid w:val="00B5365F"/>
    <w:rsid w:val="00B87027"/>
    <w:rsid w:val="00BE43CB"/>
    <w:rsid w:val="00C1437D"/>
    <w:rsid w:val="00C33B2A"/>
    <w:rsid w:val="00C3438C"/>
    <w:rsid w:val="00C53BC0"/>
    <w:rsid w:val="00C5686B"/>
    <w:rsid w:val="00C74024"/>
    <w:rsid w:val="00C75786"/>
    <w:rsid w:val="00C83B15"/>
    <w:rsid w:val="00C925C8"/>
    <w:rsid w:val="00C935F0"/>
    <w:rsid w:val="00C96A20"/>
    <w:rsid w:val="00CB7F84"/>
    <w:rsid w:val="00CF1B55"/>
    <w:rsid w:val="00D14AE2"/>
    <w:rsid w:val="00DA29B1"/>
    <w:rsid w:val="00DA7134"/>
    <w:rsid w:val="00DB2E59"/>
    <w:rsid w:val="00DB358F"/>
    <w:rsid w:val="00DB5C92"/>
    <w:rsid w:val="00DC44F1"/>
    <w:rsid w:val="00DF6D26"/>
    <w:rsid w:val="00E049AA"/>
    <w:rsid w:val="00E335B9"/>
    <w:rsid w:val="00E5305A"/>
    <w:rsid w:val="00E7305D"/>
    <w:rsid w:val="00E81FD6"/>
    <w:rsid w:val="00E90C0D"/>
    <w:rsid w:val="00EA780C"/>
    <w:rsid w:val="00EB69D3"/>
    <w:rsid w:val="00F10EB5"/>
    <w:rsid w:val="00F31D66"/>
    <w:rsid w:val="00F363EC"/>
    <w:rsid w:val="00F413AC"/>
    <w:rsid w:val="00F700F3"/>
    <w:rsid w:val="00FE725C"/>
    <w:rsid w:val="00FF62D5"/>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588E74"/>
  <w15:chartTrackingRefBased/>
  <w15:docId w15:val="{6710DDC4-CFFB-4824-9D69-05E02D8BC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customStyle="1" w:styleId="hardreadability">
    <w:name w:val="hardreadability"/>
    <w:basedOn w:val="DefaultParagraphFont"/>
    <w:rsid w:val="00411857"/>
  </w:style>
  <w:style w:type="character" w:styleId="Hyperlink">
    <w:name w:val="Hyperlink"/>
    <w:basedOn w:val="DefaultParagraphFont"/>
    <w:uiPriority w:val="99"/>
    <w:unhideWhenUsed/>
    <w:rsid w:val="00D14AE2"/>
    <w:rPr>
      <w:color w:val="5F5F5F" w:themeColor="hyperlink"/>
      <w:u w:val="single"/>
    </w:rPr>
  </w:style>
  <w:style w:type="character" w:styleId="UnresolvedMention">
    <w:name w:val="Unresolved Mention"/>
    <w:basedOn w:val="DefaultParagraphFont"/>
    <w:uiPriority w:val="99"/>
    <w:semiHidden/>
    <w:unhideWhenUsed/>
    <w:rsid w:val="00D14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psychologytoday.com/us/blog/stuck/201405/rihanna-sought-counseling-low-self-esteem-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07/978-3-319-24612-3_496"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oi.org/10.46966/ijae.v1i1.23" TargetMode="External"/><Relationship Id="rId4" Type="http://schemas.openxmlformats.org/officeDocument/2006/relationships/styles" Target="styles.xml"/><Relationship Id="rId9" Type="http://schemas.openxmlformats.org/officeDocument/2006/relationships/hyperlink" Target="https://www.google.com/amp/s/www.hindustantimes.com/entertainment/rihanna-s-low-self-esteem-made-her-return-to-brown/story-YL1WU9eUctymssagzCOTAJ_amp.html"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B16DC859C5449C1B9CB3B31C3BB8D79"/>
        <w:category>
          <w:name w:val="General"/>
          <w:gallery w:val="placeholder"/>
        </w:category>
        <w:types>
          <w:type w:val="bbPlcHdr"/>
        </w:types>
        <w:behaviors>
          <w:behavior w:val="content"/>
        </w:behaviors>
        <w:guid w:val="{09CAFE1B-C91C-4EC6-986D-F23BFB11149F}"/>
      </w:docPartPr>
      <w:docPartBody>
        <w:p w:rsidR="00E42F3C" w:rsidRDefault="00923D25">
          <w:pPr>
            <w:pStyle w:val="DB16DC859C5449C1B9CB3B31C3BB8D79"/>
          </w:pPr>
          <w:r>
            <w:t>Author Name(s), First M. Last, Omit Titles and Degrees</w:t>
          </w:r>
        </w:p>
      </w:docPartBody>
    </w:docPart>
    <w:docPart>
      <w:docPartPr>
        <w:name w:val="4F9940F3AD2A46D7BACF51D97E7C2B3A"/>
        <w:category>
          <w:name w:val="General"/>
          <w:gallery w:val="placeholder"/>
        </w:category>
        <w:types>
          <w:type w:val="bbPlcHdr"/>
        </w:types>
        <w:behaviors>
          <w:behavior w:val="content"/>
        </w:behaviors>
        <w:guid w:val="{F616CB79-A04E-466F-881D-C2CEE1389AA6}"/>
      </w:docPartPr>
      <w:docPartBody>
        <w:p w:rsidR="00E42F3C" w:rsidRDefault="00923D25">
          <w:pPr>
            <w:pStyle w:val="4F9940F3AD2A46D7BACF51D97E7C2B3A"/>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D25"/>
    <w:rsid w:val="00322871"/>
    <w:rsid w:val="00923D25"/>
    <w:rsid w:val="00D33C08"/>
    <w:rsid w:val="00D67D13"/>
    <w:rsid w:val="00E42F3C"/>
    <w:rsid w:val="00F35273"/>
    <w:rsid w:val="00F95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93260D7E4447B5A29F45B56885F9D6">
    <w:name w:val="B993260D7E4447B5A29F45B56885F9D6"/>
  </w:style>
  <w:style w:type="paragraph" w:customStyle="1" w:styleId="DB16DC859C5449C1B9CB3B31C3BB8D79">
    <w:name w:val="DB16DC859C5449C1B9CB3B31C3BB8D79"/>
  </w:style>
  <w:style w:type="paragraph" w:customStyle="1" w:styleId="4F9940F3AD2A46D7BACF51D97E7C2B3A">
    <w:name w:val="4F9940F3AD2A46D7BACF51D97E7C2B3A"/>
  </w:style>
  <w:style w:type="paragraph" w:customStyle="1" w:styleId="24C0DA718FAA4464A42AE9A45949DA93">
    <w:name w:val="24C0DA718FAA4464A42AE9A45949DA93"/>
  </w:style>
  <w:style w:type="character" w:styleId="Emphasis">
    <w:name w:val="Emphasis"/>
    <w:basedOn w:val="DefaultParagraphFont"/>
    <w:uiPriority w:val="4"/>
    <w:unhideWhenUsed/>
    <w:qFormat/>
    <w:rPr>
      <w:i/>
      <w:iCs/>
    </w:rPr>
  </w:style>
  <w:style w:type="paragraph" w:customStyle="1" w:styleId="858D56BE3CEE4EBBAB41A3D3905ED65B">
    <w:name w:val="858D56BE3CEE4EBBAB41A3D3905ED65B"/>
  </w:style>
  <w:style w:type="paragraph" w:customStyle="1" w:styleId="DA4BA7E190664E279EDAD3F1F28886AF">
    <w:name w:val="DA4BA7E190664E279EDAD3F1F28886AF"/>
  </w:style>
  <w:style w:type="paragraph" w:customStyle="1" w:styleId="FDB527041AFD4D4794D0C2A4447E1641">
    <w:name w:val="FDB527041AFD4D4794D0C2A4447E1641"/>
  </w:style>
  <w:style w:type="paragraph" w:customStyle="1" w:styleId="DD5CF06A273B44838D6F8FF929A7ADCF">
    <w:name w:val="DD5CF06A273B44838D6F8FF929A7ADCF"/>
  </w:style>
  <w:style w:type="paragraph" w:customStyle="1" w:styleId="6B78BD6CEA60479983B7042234F4C784">
    <w:name w:val="6B78BD6CEA60479983B7042234F4C784"/>
  </w:style>
  <w:style w:type="paragraph" w:customStyle="1" w:styleId="9E389D231758419E87D3EEBF32851073">
    <w:name w:val="9E389D231758419E87D3EEBF32851073"/>
  </w:style>
  <w:style w:type="character" w:styleId="FootnoteReference">
    <w:name w:val="footnote reference"/>
    <w:basedOn w:val="DefaultParagraphFont"/>
    <w:uiPriority w:val="99"/>
    <w:qFormat/>
    <w:rPr>
      <w:vertAlign w:val="superscript"/>
    </w:rPr>
  </w:style>
  <w:style w:type="paragraph" w:customStyle="1" w:styleId="05F2D7BB0B6B451083EFBD66358C9FCF">
    <w:name w:val="05F2D7BB0B6B451083EFBD66358C9FCF"/>
  </w:style>
  <w:style w:type="paragraph" w:customStyle="1" w:styleId="0A3320DA2130467BB2E872C35AE912F4">
    <w:name w:val="0A3320DA2130467BB2E872C35AE912F4"/>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7E7FFD9D254D4847ACDA41A546DD937C">
    <w:name w:val="7E7FFD9D254D4847ACDA41A546DD937C"/>
  </w:style>
  <w:style w:type="paragraph" w:customStyle="1" w:styleId="4E048BC2298D4FE7A7039BD99C28BA98">
    <w:name w:val="4E048BC2298D4FE7A7039BD99C28BA98"/>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4088CA256CF6423181C56939B51013AB">
    <w:name w:val="4088CA256CF6423181C56939B51013AB"/>
  </w:style>
  <w:style w:type="paragraph" w:customStyle="1" w:styleId="3C7815063BDE4A4AB0BD5B45319CE1E6">
    <w:name w:val="3C7815063BDE4A4AB0BD5B45319CE1E6"/>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89A468DD015E46E38E84D1163413E343">
    <w:name w:val="89A468DD015E46E38E84D1163413E343"/>
  </w:style>
  <w:style w:type="paragraph" w:customStyle="1" w:styleId="65914A186A1E45E9858A690F69DE5FB4">
    <w:name w:val="65914A186A1E45E9858A690F69DE5FB4"/>
  </w:style>
  <w:style w:type="paragraph" w:customStyle="1" w:styleId="CF2CFB6540724A0C97AB050A661D6859">
    <w:name w:val="CF2CFB6540724A0C97AB050A661D6859"/>
  </w:style>
  <w:style w:type="paragraph" w:customStyle="1" w:styleId="845D87556FD143CA8024C2BCAD514318">
    <w:name w:val="845D87556FD143CA8024C2BCAD514318"/>
  </w:style>
  <w:style w:type="paragraph" w:customStyle="1" w:styleId="D36D4F4F3F9F4330A34F9493BFAF965A">
    <w:name w:val="D36D4F4F3F9F4330A34F9493BFAF965A"/>
  </w:style>
  <w:style w:type="paragraph" w:customStyle="1" w:styleId="82AF7013D799406A8714DE84C7E8D420">
    <w:name w:val="82AF7013D799406A8714DE84C7E8D420"/>
  </w:style>
  <w:style w:type="paragraph" w:customStyle="1" w:styleId="572CD2865F6F4B8DB1FE2565CCD8256D">
    <w:name w:val="572CD2865F6F4B8DB1FE2565CCD8256D"/>
  </w:style>
  <w:style w:type="paragraph" w:customStyle="1" w:styleId="91FF857D6AFD4C59B45F7608A27D11AB">
    <w:name w:val="91FF857D6AFD4C59B45F7608A27D11AB"/>
  </w:style>
  <w:style w:type="paragraph" w:customStyle="1" w:styleId="33403A9A1AF945CF993D41DA7A24E1C0">
    <w:name w:val="33403A9A1AF945CF993D41DA7A24E1C0"/>
  </w:style>
  <w:style w:type="paragraph" w:customStyle="1" w:styleId="484682EB80194A539F418C49D2205B2E">
    <w:name w:val="484682EB80194A539F418C49D2205B2E"/>
  </w:style>
  <w:style w:type="paragraph" w:customStyle="1" w:styleId="3EF5AB675D804A4F94A9DBF6E538AA66">
    <w:name w:val="3EF5AB675D804A4F94A9DBF6E538AA66"/>
  </w:style>
  <w:style w:type="paragraph" w:customStyle="1" w:styleId="4BFCD70537034F1C902EE966E6B5EF6F">
    <w:name w:val="4BFCD70537034F1C902EE966E6B5EF6F"/>
  </w:style>
  <w:style w:type="paragraph" w:customStyle="1" w:styleId="24F2560F01BD4CEAB709337D7FEB7D5D">
    <w:name w:val="24F2560F01BD4CEAB709337D7FEB7D5D"/>
  </w:style>
  <w:style w:type="paragraph" w:customStyle="1" w:styleId="37CF5E3662894AB7AD890AED234988EA">
    <w:name w:val="37CF5E3662894AB7AD890AED234988EA"/>
  </w:style>
  <w:style w:type="paragraph" w:customStyle="1" w:styleId="FF0A90C7707F4630AF8C2215C10719E5">
    <w:name w:val="FF0A90C7707F4630AF8C2215C10719E5"/>
  </w:style>
  <w:style w:type="paragraph" w:customStyle="1" w:styleId="ACC73D7CAB74451380A918D2AD28E376">
    <w:name w:val="ACC73D7CAB74451380A918D2AD28E376"/>
  </w:style>
  <w:style w:type="paragraph" w:customStyle="1" w:styleId="F002CCBC8A5540A69BB760AA68322C7D">
    <w:name w:val="F002CCBC8A5540A69BB760AA68322C7D"/>
  </w:style>
  <w:style w:type="paragraph" w:customStyle="1" w:styleId="AD208A4B8DFC45BEAF1E9EC96F001C07">
    <w:name w:val="AD208A4B8DFC45BEAF1E9EC96F001C07"/>
  </w:style>
  <w:style w:type="paragraph" w:customStyle="1" w:styleId="66DCF6461E234A5581DE30447D15DB03">
    <w:name w:val="66DCF6461E234A5581DE30447D15DB03"/>
  </w:style>
  <w:style w:type="paragraph" w:customStyle="1" w:styleId="1A4BE53CD23C4D118AA423EB211433DF">
    <w:name w:val="1A4BE53CD23C4D118AA423EB211433DF"/>
  </w:style>
  <w:style w:type="paragraph" w:customStyle="1" w:styleId="249C6B00EE224D1EA3B32B760BCF5BFB">
    <w:name w:val="249C6B00EE224D1EA3B32B760BCF5BFB"/>
  </w:style>
  <w:style w:type="paragraph" w:customStyle="1" w:styleId="68F78D067D474D6686664D8C7E690B42">
    <w:name w:val="68F78D067D474D6686664D8C7E690B42"/>
  </w:style>
  <w:style w:type="paragraph" w:customStyle="1" w:styleId="9FC030E31E14475EB6C998164A8302F0">
    <w:name w:val="9FC030E31E14475EB6C998164A8302F0"/>
  </w:style>
  <w:style w:type="paragraph" w:customStyle="1" w:styleId="04A59C1379F54553B45D3533124BD8A6">
    <w:name w:val="04A59C1379F54553B45D3533124BD8A6"/>
  </w:style>
  <w:style w:type="paragraph" w:customStyle="1" w:styleId="6134DFFF7E594FAF990A27E9501CA337">
    <w:name w:val="6134DFFF7E594FAF990A27E9501CA337"/>
  </w:style>
  <w:style w:type="paragraph" w:customStyle="1" w:styleId="F05DAD21AC0D4370A89AB4948AF6DD90">
    <w:name w:val="F05DAD21AC0D4370A89AB4948AF6DD90"/>
  </w:style>
  <w:style w:type="paragraph" w:customStyle="1" w:styleId="87FD600316574310BCAC6CF6DE581694">
    <w:name w:val="87FD600316574310BCAC6CF6DE581694"/>
  </w:style>
  <w:style w:type="paragraph" w:customStyle="1" w:styleId="50FDD3613970467C8A7F628766A824CC">
    <w:name w:val="50FDD3613970467C8A7F628766A824CC"/>
  </w:style>
  <w:style w:type="paragraph" w:customStyle="1" w:styleId="A2813025C54641FCB4051AE9EC38D778">
    <w:name w:val="A2813025C54641FCB4051AE9EC38D778"/>
  </w:style>
  <w:style w:type="paragraph" w:customStyle="1" w:styleId="0EBB4AB56D1B4F2BB307B08D706ECA75">
    <w:name w:val="0EBB4AB56D1B4F2BB307B08D706ECA75"/>
  </w:style>
  <w:style w:type="paragraph" w:customStyle="1" w:styleId="8B037E98D2C64103B8AF1491CB1C1961">
    <w:name w:val="8B037E98D2C64103B8AF1491CB1C1961"/>
  </w:style>
  <w:style w:type="paragraph" w:customStyle="1" w:styleId="1FE31D0C138B4E0D88854080C792C704">
    <w:name w:val="1FE31D0C138B4E0D88854080C792C704"/>
  </w:style>
  <w:style w:type="paragraph" w:customStyle="1" w:styleId="A1F1FF2EB9B24BCBA335247016D3F53F">
    <w:name w:val="A1F1FF2EB9B24BCBA335247016D3F53F"/>
  </w:style>
  <w:style w:type="paragraph" w:customStyle="1" w:styleId="09CFD7AEDAE04E578F5A08AE1E3559B0">
    <w:name w:val="09CFD7AEDAE04E578F5A08AE1E3559B0"/>
  </w:style>
  <w:style w:type="paragraph" w:customStyle="1" w:styleId="36C4540F19DC4071A350080A0D00F0A2">
    <w:name w:val="36C4540F19DC4071A350080A0D00F0A2"/>
  </w:style>
  <w:style w:type="paragraph" w:customStyle="1" w:styleId="FC64B232D0F14139B06992B8D2BBEECC">
    <w:name w:val="FC64B232D0F14139B06992B8D2BBEECC"/>
  </w:style>
  <w:style w:type="paragraph" w:customStyle="1" w:styleId="8E62B095817C4BDB9C9A274F4E20F241">
    <w:name w:val="8E62B095817C4BDB9C9A274F4E20F241"/>
  </w:style>
  <w:style w:type="paragraph" w:customStyle="1" w:styleId="6C0A14F650F4459FA6FE1DD6D284785E">
    <w:name w:val="6C0A14F650F4459FA6FE1DD6D284785E"/>
  </w:style>
  <w:style w:type="paragraph" w:customStyle="1" w:styleId="A9EBCAE33ACC471EA726FBB609C4C621">
    <w:name w:val="A9EBCAE33ACC471EA726FBB609C4C621"/>
  </w:style>
  <w:style w:type="paragraph" w:customStyle="1" w:styleId="11FB014620B94C529F0405B15B528521">
    <w:name w:val="11FB014620B94C529F0405B15B528521"/>
  </w:style>
  <w:style w:type="paragraph" w:customStyle="1" w:styleId="5BF86C14A86B408FBB53741D78110F63">
    <w:name w:val="5BF86C14A86B408FBB53741D78110F63"/>
  </w:style>
  <w:style w:type="paragraph" w:customStyle="1" w:styleId="0E30CD87BB834C248C6191DEC9325AF3">
    <w:name w:val="0E30CD87BB834C248C6191DEC9325AF3"/>
  </w:style>
  <w:style w:type="paragraph" w:customStyle="1" w:styleId="08178F53C1724DCCA810DBE8374523D7">
    <w:name w:val="08178F53C1724DCCA810DBE8374523D7"/>
  </w:style>
  <w:style w:type="paragraph" w:customStyle="1" w:styleId="6C0AD844546A48FFB13C2CE40860D824">
    <w:name w:val="6C0AD844546A48FFB13C2CE40860D8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1F4798FA-118A-4026-833B-0AF9D9C98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359</TotalTime>
  <Pages>9</Pages>
  <Words>2119</Words>
  <Characters>12080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cp:revision>
  <dcterms:created xsi:type="dcterms:W3CDTF">2021-10-19T15:22:00Z</dcterms:created>
  <dcterms:modified xsi:type="dcterms:W3CDTF">2021-10-19T23:59:00Z</dcterms:modified>
</cp:coreProperties>
</file>