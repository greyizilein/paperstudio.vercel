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548D89" w14:textId="4216F0D5" w:rsidR="00B454B7" w:rsidRDefault="00B454B7" w:rsidP="001D5854">
      <w:pPr>
        <w:pStyle w:val="BodyText"/>
      </w:pPr>
      <w:bookmarkStart w:id="0" w:name="bkRunHead"/>
      <w:bookmarkEnd w:id="0"/>
      <w:r>
        <w:t xml:space="preserve">Running head: </w:t>
      </w:r>
      <w:r w:rsidR="00F155BE">
        <w:t>SIGNIFICANT LEADERSHIP QUALITIES</w:t>
      </w:r>
    </w:p>
    <w:p w14:paraId="5BC67239" w14:textId="77777777" w:rsidR="00B454B7" w:rsidRDefault="00B454B7" w:rsidP="001D5854">
      <w:pPr>
        <w:pStyle w:val="BodyText"/>
      </w:pPr>
    </w:p>
    <w:p w14:paraId="6718CA0C" w14:textId="77777777" w:rsidR="00B454B7" w:rsidRDefault="00B454B7" w:rsidP="001D5854">
      <w:pPr>
        <w:pStyle w:val="BodyText"/>
      </w:pPr>
      <w:bookmarkStart w:id="1" w:name="_GoBack"/>
      <w:bookmarkEnd w:id="1"/>
    </w:p>
    <w:p w14:paraId="3D0C2A4B" w14:textId="77777777" w:rsidR="00B454B7" w:rsidRDefault="00B454B7" w:rsidP="001D5854">
      <w:pPr>
        <w:pStyle w:val="BodyText"/>
      </w:pPr>
    </w:p>
    <w:p w14:paraId="16BF435C" w14:textId="77777777" w:rsidR="00B454B7" w:rsidRDefault="00B454B7" w:rsidP="001D5854">
      <w:pPr>
        <w:pStyle w:val="BodyText"/>
      </w:pPr>
    </w:p>
    <w:p w14:paraId="4287D82B" w14:textId="77777777" w:rsidR="00B454B7" w:rsidRDefault="00B454B7" w:rsidP="001D5854">
      <w:pPr>
        <w:pStyle w:val="BodyText"/>
      </w:pPr>
    </w:p>
    <w:p w14:paraId="707CC8DA" w14:textId="77777777" w:rsidR="00B454B7" w:rsidRDefault="00B454B7" w:rsidP="001D5854">
      <w:pPr>
        <w:pStyle w:val="BodyText"/>
      </w:pPr>
    </w:p>
    <w:p w14:paraId="7E324E39" w14:textId="77777777" w:rsidR="00B454B7" w:rsidRDefault="00B454B7" w:rsidP="001D5854">
      <w:pPr>
        <w:pStyle w:val="BodyText"/>
      </w:pPr>
    </w:p>
    <w:p w14:paraId="6AEFEACC" w14:textId="77777777" w:rsidR="00B454B7" w:rsidRDefault="00B454B7" w:rsidP="001D5854">
      <w:pPr>
        <w:pStyle w:val="BodyText"/>
      </w:pPr>
    </w:p>
    <w:p w14:paraId="110F8B53" w14:textId="77777777" w:rsidR="00B454B7" w:rsidRDefault="00B454B7" w:rsidP="001D5854">
      <w:pPr>
        <w:pStyle w:val="BodyText"/>
      </w:pPr>
    </w:p>
    <w:p w14:paraId="1C60A255" w14:textId="5DA1AD63" w:rsidR="00B454B7" w:rsidRDefault="00F155BE" w:rsidP="001D5854">
      <w:pPr>
        <w:pStyle w:val="Heading1"/>
      </w:pPr>
      <w:bookmarkStart w:id="2" w:name="bkPaperTitl"/>
      <w:bookmarkEnd w:id="2"/>
      <w:r>
        <w:t>Significant Leadership Qualities</w:t>
      </w:r>
    </w:p>
    <w:p w14:paraId="42404CAD" w14:textId="757AB50B" w:rsidR="00B454B7" w:rsidRDefault="00F155BE" w:rsidP="001D5854">
      <w:pPr>
        <w:pStyle w:val="Heading1"/>
      </w:pPr>
      <w:r>
        <w:t>Izilein Asher</w:t>
      </w:r>
    </w:p>
    <w:p w14:paraId="37CA72B9" w14:textId="2372C96E" w:rsidR="00B454B7" w:rsidRDefault="00F155BE" w:rsidP="001D5854">
      <w:pPr>
        <w:pStyle w:val="Heading1"/>
      </w:pPr>
      <w:bookmarkStart w:id="3" w:name="bkAuthorAffil"/>
      <w:bookmarkEnd w:id="3"/>
      <w:r>
        <w:t>Writer Bay</w:t>
      </w:r>
    </w:p>
    <w:p w14:paraId="6C9FEFEE" w14:textId="2D4ADFB1" w:rsidR="00F155BE" w:rsidRDefault="00B454B7" w:rsidP="00F155BE">
      <w:pPr>
        <w:pStyle w:val="Heading1"/>
      </w:pPr>
      <w:r>
        <w:br w:type="page"/>
      </w:r>
    </w:p>
    <w:p w14:paraId="6315B481" w14:textId="0E8BB3CE" w:rsidR="00B454B7" w:rsidRDefault="006236CE" w:rsidP="001D5854">
      <w:pPr>
        <w:pStyle w:val="Heading1"/>
      </w:pPr>
      <w:r>
        <w:lastRenderedPageBreak/>
        <w:t>Significant Leadership Qualities</w:t>
      </w:r>
    </w:p>
    <w:p w14:paraId="797EF8EF" w14:textId="72B4D12D" w:rsidR="0024703A" w:rsidRDefault="0024703A" w:rsidP="005F0B2F">
      <w:pPr>
        <w:pStyle w:val="BodyText"/>
        <w:jc w:val="both"/>
      </w:pPr>
      <w:r>
        <w:t xml:space="preserve">In this modern world, leadership qualities have become integral to the smooth functioning of an organization. Outside an organization, leadership qualities are vital to foster unity and cohesion amongst peoples or communities. There are a lot of qualities that make one a good leader. However, the most important leadership qualities are accountability, </w:t>
      </w:r>
      <w:r w:rsidR="005348D3">
        <w:t>vision</w:t>
      </w:r>
      <w:r>
        <w:t xml:space="preserve">, and empathy. </w:t>
      </w:r>
    </w:p>
    <w:p w14:paraId="1720E9DB" w14:textId="6B413E91" w:rsidR="0024703A" w:rsidRDefault="0024703A" w:rsidP="005F0B2F">
      <w:pPr>
        <w:pStyle w:val="BodyText"/>
        <w:jc w:val="both"/>
      </w:pPr>
      <w:r>
        <w:t>First of all, accountability is one of the most notable leadership qualities because it creates a sense of responsibility. A leader who is not accountable cannot be trusted. When things go right or wrong in a team, the leader is the one who accepts the credit or the blame (</w:t>
      </w:r>
      <w:proofErr w:type="spellStart"/>
      <w:r>
        <w:t>Enfroy</w:t>
      </w:r>
      <w:proofErr w:type="spellEnd"/>
      <w:r>
        <w:t xml:space="preserve"> 2021). A leader who admits only the acknowledgments and makes blame for someone else’s fault will be viewed as irresponsible and will lose the respect of his followers.  </w:t>
      </w:r>
    </w:p>
    <w:p w14:paraId="64B821F1" w14:textId="23193721" w:rsidR="0024703A" w:rsidRDefault="0024703A" w:rsidP="005F0B2F">
      <w:pPr>
        <w:pStyle w:val="BodyText"/>
        <w:jc w:val="both"/>
      </w:pPr>
      <w:r>
        <w:t xml:space="preserve">Vision is the second most significant quality because people need to feel driven with a purpose. According to John Maxwell (2013), “people buy into the leader before they buy into the vision.” (p. 9). A leader who lacks foresight cannot inspire purposeful drive in those around him. For example, Martin Luther King Jr. would not be renowned as a great leader </w:t>
      </w:r>
      <w:proofErr w:type="gramStart"/>
      <w:r>
        <w:t>were</w:t>
      </w:r>
      <w:proofErr w:type="gramEnd"/>
      <w:r>
        <w:t xml:space="preserve"> he not visionary with the statement, “I had a dream.” Vision </w:t>
      </w:r>
      <w:r w:rsidR="005348D3">
        <w:t>in</w:t>
      </w:r>
      <w:r>
        <w:t xml:space="preserve"> a leader is what inspires members to follow even when things seem to go wrong.   </w:t>
      </w:r>
    </w:p>
    <w:p w14:paraId="06FAFAEA" w14:textId="77777777" w:rsidR="0024703A" w:rsidRDefault="0024703A" w:rsidP="005F0B2F">
      <w:pPr>
        <w:pStyle w:val="BodyText"/>
        <w:jc w:val="both"/>
      </w:pPr>
      <w:r>
        <w:t>Finally, empathy is significant because it makes a leader relatable. Compassion is what makes followers feel understood by a leader. No matter how understanding they are, a leader without empathy would create an aura of detachment or aloofness. A lack of empathy would estrange the team, causing a rift between the leader and his followers no matter how much effort they put in.</w:t>
      </w:r>
    </w:p>
    <w:p w14:paraId="061E29A3" w14:textId="0E93178D" w:rsidR="00DA66B5" w:rsidRDefault="0024703A" w:rsidP="005F0B2F">
      <w:pPr>
        <w:pStyle w:val="BodyText"/>
        <w:jc w:val="both"/>
      </w:pPr>
      <w:r>
        <w:lastRenderedPageBreak/>
        <w:t xml:space="preserve">In conclusion, accountability, </w:t>
      </w:r>
      <w:r w:rsidR="005348D3">
        <w:t>vision</w:t>
      </w:r>
      <w:r>
        <w:t xml:space="preserve">, and empathy are the most vital leadership skills. Combining these qualities create a well-rounded leader loved by their team. A leader lacking in any of these qualities will suffer problems along the way.   </w:t>
      </w:r>
    </w:p>
    <w:p w14:paraId="69040D67" w14:textId="7022D2A5" w:rsidR="00DA66B5" w:rsidRDefault="00DA66B5" w:rsidP="005F0B2F">
      <w:pPr>
        <w:pStyle w:val="BodyText"/>
        <w:ind w:firstLine="0"/>
        <w:jc w:val="both"/>
      </w:pPr>
    </w:p>
    <w:p w14:paraId="514CF259" w14:textId="0FFA1CDF" w:rsidR="00DA66B5" w:rsidRDefault="00DA66B5" w:rsidP="005F0B2F">
      <w:pPr>
        <w:pStyle w:val="BodyText"/>
        <w:jc w:val="both"/>
      </w:pPr>
    </w:p>
    <w:p w14:paraId="09325701" w14:textId="3BFB3219" w:rsidR="00DA66B5" w:rsidRDefault="00DA66B5" w:rsidP="005F0B2F">
      <w:pPr>
        <w:pStyle w:val="BodyText"/>
        <w:jc w:val="both"/>
      </w:pPr>
    </w:p>
    <w:p w14:paraId="2EBDB390" w14:textId="3E9E63EB" w:rsidR="005348D3" w:rsidRDefault="005348D3" w:rsidP="005F0B2F">
      <w:pPr>
        <w:pStyle w:val="BodyText"/>
        <w:jc w:val="both"/>
      </w:pPr>
    </w:p>
    <w:p w14:paraId="5D6C0895" w14:textId="149230A5" w:rsidR="005348D3" w:rsidRDefault="005348D3" w:rsidP="005F0B2F">
      <w:pPr>
        <w:pStyle w:val="BodyText"/>
        <w:jc w:val="both"/>
      </w:pPr>
    </w:p>
    <w:p w14:paraId="4760EEBA" w14:textId="6CB325AB" w:rsidR="005348D3" w:rsidRDefault="005348D3" w:rsidP="005F0B2F">
      <w:pPr>
        <w:pStyle w:val="BodyText"/>
        <w:jc w:val="both"/>
      </w:pPr>
    </w:p>
    <w:p w14:paraId="2FB8F1A1" w14:textId="651A8587" w:rsidR="005348D3" w:rsidRDefault="005348D3" w:rsidP="005F0B2F">
      <w:pPr>
        <w:pStyle w:val="BodyText"/>
        <w:jc w:val="both"/>
      </w:pPr>
    </w:p>
    <w:p w14:paraId="4581764B" w14:textId="12A3E474" w:rsidR="005348D3" w:rsidRDefault="005348D3" w:rsidP="005F0B2F">
      <w:pPr>
        <w:pStyle w:val="BodyText"/>
        <w:jc w:val="both"/>
      </w:pPr>
    </w:p>
    <w:p w14:paraId="347FFB60" w14:textId="2CDB656C" w:rsidR="005348D3" w:rsidRDefault="005348D3" w:rsidP="005F0B2F">
      <w:pPr>
        <w:pStyle w:val="BodyText"/>
        <w:jc w:val="both"/>
      </w:pPr>
    </w:p>
    <w:p w14:paraId="77CEA803" w14:textId="4E107BBE" w:rsidR="005348D3" w:rsidRDefault="005348D3" w:rsidP="005F0B2F">
      <w:pPr>
        <w:pStyle w:val="BodyText"/>
        <w:jc w:val="both"/>
      </w:pPr>
    </w:p>
    <w:p w14:paraId="6967FD37" w14:textId="556A14F9" w:rsidR="005348D3" w:rsidRDefault="005348D3" w:rsidP="005F0B2F">
      <w:pPr>
        <w:pStyle w:val="BodyText"/>
        <w:jc w:val="both"/>
      </w:pPr>
    </w:p>
    <w:p w14:paraId="61B3872C" w14:textId="3F558058" w:rsidR="005348D3" w:rsidRDefault="005348D3" w:rsidP="005F0B2F">
      <w:pPr>
        <w:pStyle w:val="BodyText"/>
        <w:jc w:val="both"/>
      </w:pPr>
    </w:p>
    <w:p w14:paraId="4E29963F" w14:textId="2C75C668" w:rsidR="005348D3" w:rsidRDefault="005348D3" w:rsidP="005F0B2F">
      <w:pPr>
        <w:pStyle w:val="BodyText"/>
        <w:jc w:val="both"/>
      </w:pPr>
    </w:p>
    <w:p w14:paraId="3D493D40" w14:textId="3DBFA64E" w:rsidR="005348D3" w:rsidRDefault="005348D3" w:rsidP="005F0B2F">
      <w:pPr>
        <w:pStyle w:val="BodyText"/>
        <w:jc w:val="both"/>
      </w:pPr>
    </w:p>
    <w:p w14:paraId="7C5BC0F2" w14:textId="6705F01C" w:rsidR="005348D3" w:rsidRDefault="005348D3" w:rsidP="005F0B2F">
      <w:pPr>
        <w:pStyle w:val="BodyText"/>
        <w:jc w:val="both"/>
      </w:pPr>
    </w:p>
    <w:p w14:paraId="69D94719" w14:textId="4F897D9F" w:rsidR="005348D3" w:rsidRDefault="005348D3" w:rsidP="005F0B2F">
      <w:pPr>
        <w:pStyle w:val="BodyText"/>
        <w:jc w:val="both"/>
      </w:pPr>
    </w:p>
    <w:p w14:paraId="68A51A0C" w14:textId="20E51DAC" w:rsidR="005348D3" w:rsidRDefault="005348D3" w:rsidP="005F0B2F">
      <w:pPr>
        <w:pStyle w:val="BodyText"/>
        <w:jc w:val="both"/>
      </w:pPr>
    </w:p>
    <w:p w14:paraId="10B004C3" w14:textId="4BB365EF" w:rsidR="005348D3" w:rsidRDefault="005348D3" w:rsidP="005F0B2F">
      <w:pPr>
        <w:pStyle w:val="BodyText"/>
        <w:jc w:val="both"/>
      </w:pPr>
    </w:p>
    <w:p w14:paraId="3C5A6B66" w14:textId="77777777" w:rsidR="005348D3" w:rsidRDefault="005348D3" w:rsidP="005F0B2F">
      <w:pPr>
        <w:pStyle w:val="BodyText"/>
        <w:jc w:val="both"/>
      </w:pPr>
    </w:p>
    <w:p w14:paraId="238165C3" w14:textId="77777777" w:rsidR="00DA66B5" w:rsidRPr="00DA66B5" w:rsidRDefault="00DA66B5" w:rsidP="005F0B2F">
      <w:pPr>
        <w:pStyle w:val="BodyText"/>
        <w:jc w:val="both"/>
      </w:pPr>
    </w:p>
    <w:p w14:paraId="7C1EA2A1" w14:textId="09F76C87" w:rsidR="00B454B7" w:rsidRPr="00400A5A" w:rsidRDefault="00B454B7" w:rsidP="005348D3">
      <w:pPr>
        <w:pStyle w:val="Heading1"/>
      </w:pPr>
      <w:r w:rsidRPr="00400A5A">
        <w:lastRenderedPageBreak/>
        <w:t>References</w:t>
      </w:r>
    </w:p>
    <w:p w14:paraId="66560D3C" w14:textId="25F7DCCE" w:rsidR="001016E5" w:rsidRDefault="00275DD1" w:rsidP="005F0B2F">
      <w:pPr>
        <w:pStyle w:val="Reference"/>
        <w:jc w:val="both"/>
      </w:pPr>
      <w:r>
        <w:t>Adam</w:t>
      </w:r>
      <w:r w:rsidR="00F00B2E">
        <w:t xml:space="preserve">, </w:t>
      </w:r>
      <w:r>
        <w:t>E</w:t>
      </w:r>
      <w:r w:rsidR="006C4965">
        <w:t>.</w:t>
      </w:r>
      <w:r w:rsidR="00F00B2E">
        <w:t xml:space="preserve"> (20</w:t>
      </w:r>
      <w:r w:rsidR="006C4965">
        <w:t>21</w:t>
      </w:r>
      <w:r w:rsidR="00F00B2E">
        <w:t xml:space="preserve">). </w:t>
      </w:r>
      <w:r w:rsidR="006C4965" w:rsidRPr="001016E5">
        <w:rPr>
          <w:rStyle w:val="BlockTextChar"/>
        </w:rPr>
        <w:t>11 Leadership Qualities: A List of Skills to Make a Good Leader</w:t>
      </w:r>
      <w:r w:rsidR="00F00B2E" w:rsidRPr="001016E5">
        <w:rPr>
          <w:rStyle w:val="BlockTextChar"/>
        </w:rPr>
        <w:t>.</w:t>
      </w:r>
      <w:r w:rsidR="006C4965">
        <w:t xml:space="preserve"> Retrieved from </w:t>
      </w:r>
      <w:hyperlink r:id="rId7" w:history="1">
        <w:r w:rsidR="001016E5" w:rsidRPr="006D2971">
          <w:rPr>
            <w:rStyle w:val="Hyperlink"/>
          </w:rPr>
          <w:t>https://www.adamenfroy.com/leadership-qualities</w:t>
        </w:r>
      </w:hyperlink>
    </w:p>
    <w:p w14:paraId="3FEA4D6D" w14:textId="651BD827" w:rsidR="001D5854" w:rsidRPr="001D5854" w:rsidRDefault="001016E5" w:rsidP="005F0B2F">
      <w:pPr>
        <w:pStyle w:val="Reference"/>
        <w:jc w:val="both"/>
      </w:pPr>
      <w:r>
        <w:t xml:space="preserve">John, M. (2013). Teamwork and Vision go hand in hand. Retrieved from </w:t>
      </w:r>
      <w:hyperlink r:id="rId8" w:history="1">
        <w:r w:rsidR="00422EF3" w:rsidRPr="006D2971">
          <w:rPr>
            <w:rStyle w:val="Hyperlink"/>
          </w:rPr>
          <w:t>https://www.johnmaxwell.com/blog/teamwork-and-vision-go-hand-in-hand/</w:t>
        </w:r>
      </w:hyperlink>
      <w:r w:rsidR="00422EF3">
        <w:t xml:space="preserve"> </w:t>
      </w:r>
    </w:p>
    <w:p w14:paraId="0CD2183D" w14:textId="77777777" w:rsidR="00401638" w:rsidRPr="001D5854" w:rsidRDefault="00401638">
      <w:pPr>
        <w:pStyle w:val="Reference"/>
        <w:jc w:val="both"/>
      </w:pPr>
    </w:p>
    <w:sectPr w:rsidR="00401638" w:rsidRPr="001D5854" w:rsidSect="001D5854">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74EA19" w14:textId="77777777" w:rsidR="00B9754A" w:rsidRDefault="00B9754A">
      <w:r>
        <w:separator/>
      </w:r>
    </w:p>
  </w:endnote>
  <w:endnote w:type="continuationSeparator" w:id="0">
    <w:p w14:paraId="67B8E367" w14:textId="77777777" w:rsidR="00B9754A" w:rsidRDefault="00B97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6BD379" w14:textId="77777777" w:rsidR="00B9754A" w:rsidRDefault="00B9754A">
      <w:r>
        <w:separator/>
      </w:r>
    </w:p>
  </w:footnote>
  <w:footnote w:type="continuationSeparator" w:id="0">
    <w:p w14:paraId="2A768039" w14:textId="77777777" w:rsidR="00B9754A" w:rsidRDefault="00B975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A5E2ED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07A3C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EE0C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14B5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6AE0B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50A6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62B3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2C29B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FDC79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6A8E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74610702"/>
    <w:multiLevelType w:val="hybridMultilevel"/>
    <w:tmpl w:val="27E60BB0"/>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5BE"/>
    <w:rsid w:val="0005557E"/>
    <w:rsid w:val="00080CC3"/>
    <w:rsid w:val="00083425"/>
    <w:rsid w:val="000E2085"/>
    <w:rsid w:val="001016E5"/>
    <w:rsid w:val="00122E71"/>
    <w:rsid w:val="00174F9A"/>
    <w:rsid w:val="001D5854"/>
    <w:rsid w:val="00200FC9"/>
    <w:rsid w:val="0024703A"/>
    <w:rsid w:val="00275DD1"/>
    <w:rsid w:val="00320FC5"/>
    <w:rsid w:val="00400A5A"/>
    <w:rsid w:val="00401638"/>
    <w:rsid w:val="00422EF3"/>
    <w:rsid w:val="005348D3"/>
    <w:rsid w:val="00572052"/>
    <w:rsid w:val="005935CF"/>
    <w:rsid w:val="005A4652"/>
    <w:rsid w:val="005C7892"/>
    <w:rsid w:val="005F0B2F"/>
    <w:rsid w:val="006236CE"/>
    <w:rsid w:val="00636EC1"/>
    <w:rsid w:val="006C4965"/>
    <w:rsid w:val="006F5309"/>
    <w:rsid w:val="007433FC"/>
    <w:rsid w:val="007B79BD"/>
    <w:rsid w:val="00885F36"/>
    <w:rsid w:val="009112D2"/>
    <w:rsid w:val="009C04FA"/>
    <w:rsid w:val="00A01F3D"/>
    <w:rsid w:val="00A50725"/>
    <w:rsid w:val="00B13707"/>
    <w:rsid w:val="00B454B7"/>
    <w:rsid w:val="00B94611"/>
    <w:rsid w:val="00B9754A"/>
    <w:rsid w:val="00BC6627"/>
    <w:rsid w:val="00C40235"/>
    <w:rsid w:val="00D35BEF"/>
    <w:rsid w:val="00DA66B5"/>
    <w:rsid w:val="00DB3D7C"/>
    <w:rsid w:val="00EC4BA9"/>
    <w:rsid w:val="00EE6080"/>
    <w:rsid w:val="00F00B2E"/>
    <w:rsid w:val="00F155BE"/>
    <w:rsid w:val="00F571CA"/>
    <w:rsid w:val="00FA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18004"/>
  <w15:chartTrackingRefBased/>
  <w15:docId w15:val="{BDF223F4-A697-47CE-9044-B0B2F437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BodyText"/>
    <w:link w:val="Heading1Char"/>
    <w:qFormat/>
    <w:rsid w:val="00400A5A"/>
    <w:pPr>
      <w:spacing w:line="480" w:lineRule="auto"/>
      <w:jc w:val="center"/>
      <w:outlineLvl w:val="0"/>
    </w:pPr>
    <w:rPr>
      <w:rFonts w:ascii="Times New Roman" w:hAnsi="Times New Roman"/>
    </w:rPr>
  </w:style>
  <w:style w:type="paragraph" w:styleId="Heading2">
    <w:name w:val="heading 2"/>
    <w:basedOn w:val="Normal"/>
    <w:next w:val="Normal"/>
    <w:qFormat/>
    <w:rsid w:val="001D5854"/>
    <w:pPr>
      <w:spacing w:line="480" w:lineRule="auto"/>
      <w:outlineLvl w:val="1"/>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D5854"/>
    <w:pPr>
      <w:spacing w:line="480" w:lineRule="auto"/>
      <w:ind w:firstLine="540"/>
    </w:pPr>
    <w:rPr>
      <w:rFonts w:ascii="Times New Roman" w:hAnsi="Times New Roman"/>
    </w:rPr>
  </w:style>
  <w:style w:type="paragraph" w:styleId="Header">
    <w:name w:val="header"/>
    <w:basedOn w:val="Normal"/>
    <w:pPr>
      <w:tabs>
        <w:tab w:val="center" w:pos="4320"/>
        <w:tab w:val="right" w:pos="8640"/>
      </w:tabs>
    </w:pPr>
    <w:rPr>
      <w:rFonts w:ascii="Times New Roman" w:hAnsi="Times New Roman"/>
    </w:rPr>
  </w:style>
  <w:style w:type="character" w:styleId="PageNumber">
    <w:name w:val="page number"/>
    <w:basedOn w:val="DefaultParagraphFont"/>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rsid w:val="001D5854"/>
    <w:rPr>
      <w:sz w:val="24"/>
      <w:lang w:val="en-US" w:eastAsia="en-US" w:bidi="ar-SA"/>
    </w:rPr>
  </w:style>
  <w:style w:type="paragraph" w:styleId="Footer">
    <w:name w:val="footer"/>
    <w:basedOn w:val="Normal"/>
    <w:pPr>
      <w:tabs>
        <w:tab w:val="center" w:pos="4320"/>
        <w:tab w:val="right" w:pos="8640"/>
      </w:tabs>
    </w:pPr>
  </w:style>
  <w:style w:type="paragraph" w:customStyle="1" w:styleId="Numberedlist">
    <w:name w:val="Numbered list"/>
    <w:basedOn w:val="Normal"/>
    <w:rsid w:val="001D5854"/>
    <w:pPr>
      <w:numPr>
        <w:numId w:val="12"/>
      </w:numPr>
      <w:spacing w:line="480" w:lineRule="auto"/>
    </w:pPr>
    <w:rPr>
      <w:rFonts w:ascii="Times New Roman" w:hAnsi="Times New Roman"/>
    </w:rPr>
  </w:style>
  <w:style w:type="character" w:customStyle="1" w:styleId="BodyTextChar">
    <w:name w:val="Body Text Char"/>
    <w:basedOn w:val="DefaultParagraphFont"/>
    <w:link w:val="BodyText"/>
    <w:rsid w:val="001D5854"/>
    <w:rPr>
      <w:sz w:val="24"/>
      <w:lang w:val="en-US" w:eastAsia="en-US" w:bidi="ar-SA"/>
    </w:rPr>
  </w:style>
  <w:style w:type="paragraph" w:styleId="BlockText">
    <w:name w:val="Block Text"/>
    <w:basedOn w:val="BodyText"/>
    <w:link w:val="BlockTextChar"/>
    <w:rsid w:val="00DB3D7C"/>
    <w:pPr>
      <w:ind w:firstLine="0"/>
    </w:pPr>
  </w:style>
  <w:style w:type="paragraph" w:customStyle="1" w:styleId="Quotation">
    <w:name w:val="Quotation"/>
    <w:basedOn w:val="BodyText"/>
    <w:rsid w:val="00FA7F58"/>
    <w:pPr>
      <w:ind w:left="547" w:firstLine="0"/>
    </w:pPr>
  </w:style>
  <w:style w:type="character" w:customStyle="1" w:styleId="BlockTextChar">
    <w:name w:val="Block Text Char"/>
    <w:basedOn w:val="BodyTextChar"/>
    <w:link w:val="BlockText"/>
    <w:rsid w:val="00FA7F58"/>
    <w:rPr>
      <w:sz w:val="24"/>
      <w:lang w:val="en-US" w:eastAsia="en-US" w:bidi="ar-SA"/>
    </w:rPr>
  </w:style>
  <w:style w:type="paragraph" w:customStyle="1" w:styleId="Reference">
    <w:name w:val="Reference"/>
    <w:basedOn w:val="BodyText"/>
    <w:rsid w:val="00F00B2E"/>
    <w:pPr>
      <w:ind w:left="547" w:hanging="547"/>
    </w:pPr>
  </w:style>
  <w:style w:type="character" w:customStyle="1" w:styleId="UnresolvedMention1">
    <w:name w:val="Unresolved Mention1"/>
    <w:basedOn w:val="DefaultParagraphFont"/>
    <w:uiPriority w:val="99"/>
    <w:semiHidden/>
    <w:unhideWhenUsed/>
    <w:rsid w:val="001016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hnmaxwell.com/blog/teamwork-and-vision-go-hand-in-hand/" TargetMode="External"/><Relationship Id="rId3" Type="http://schemas.openxmlformats.org/officeDocument/2006/relationships/settings" Target="settings.xml"/><Relationship Id="rId7" Type="http://schemas.openxmlformats.org/officeDocument/2006/relationships/hyperlink" Target="https://www.adamenfroy.com/leadership-quali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paper%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APA paper format</Template>
  <TotalTime>7</TotalTime>
  <Pages>4</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vanguard university</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2002-05-11T15:16:00Z</cp:lastPrinted>
  <dcterms:created xsi:type="dcterms:W3CDTF">2021-11-02T07:53:00Z</dcterms:created>
  <dcterms:modified xsi:type="dcterms:W3CDTF">2022-01-04T14:09:00Z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TC100763231033</vt:lpwstr>
  </property>
</Properties>
</file>